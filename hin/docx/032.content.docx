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यरदन नदी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61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6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यरीहो का मार्ग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यरूशलेम का परिदृश्य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यरूशलेम की शहरपनाह का गुम्मट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यहूदी घर का प्रवेश द्वार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यहूदी व्याख्यान कक्ष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यहूदी व्याख्यान कक्ष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यहूदी व्याख्यान कक्ष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याकूत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याकूत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याकूब की वंशावली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9080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90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यात्री का झोला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330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33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यात्री का झोला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और चेले नाव में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और चेले नाव में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और चेले नाव में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9014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के समय के घर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के समय के घर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के समय के घर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के समय के घर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के समय में बाजार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के समय में बाजार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के समय में बाजार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के समय में बाजार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युद्ध के रथ के सारथी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युद्ध के रथ के सारथी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युद्ध के रथ के सारथी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यूनानी रंगशाला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यूनानी रंगशाला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416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यूनानी रंगशाला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यूसुफ का अंगरखा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यूसुफ का अंगरखा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यूसुफ का अंगरखा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1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73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459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464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49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451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452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453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636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637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diagrams/a1413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76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77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516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517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518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46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147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165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93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1162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1958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1959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1960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411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412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1585/1000.jpg" TargetMode="External"/><Relationship Id="rId67" Type="http://schemas.openxmlformats.org/officeDocument/2006/relationships/image" Target="media/image28.jpg"/><Relationship Id="rId68" Type="http://schemas.openxmlformats.org/officeDocument/2006/relationships/hyperlink" Target="https://s3.amazonaws.com/cbbt-er.public/media/photos/a1506/1000.jpg" TargetMode="External"/><Relationship Id="rId69" Type="http://schemas.openxmlformats.org/officeDocument/2006/relationships/image" Target="media/image29.jpg"/><Relationship Id="rId70" Type="http://schemas.openxmlformats.org/officeDocument/2006/relationships/hyperlink" Target="https://s3.amazonaws.com/cbbt-er.public/media/photos/a1507/1000.jpg" TargetMode="External"/><Relationship Id="rId71" Type="http://schemas.openxmlformats.org/officeDocument/2006/relationships/image" Target="media/image30.jpg"/><Relationship Id="rId72" Type="http://schemas.openxmlformats.org/officeDocument/2006/relationships/hyperlink" Target="https://s3.amazonaws.com/cbbt-er.public/media/photos/a1508/1000.jpg" TargetMode="External"/><Relationship Id="rId73" Type="http://schemas.openxmlformats.org/officeDocument/2006/relationships/image" Target="media/image31.jpg"/><Relationship Id="rId74" Type="http://schemas.openxmlformats.org/officeDocument/2006/relationships/hyperlink" Target="https://s3.amazonaws.com/cbbt-er.public/media/photos/a356/1000.jpg" TargetMode="External"/><Relationship Id="rId75" Type="http://schemas.openxmlformats.org/officeDocument/2006/relationships/image" Target="media/image32.jpg"/><Relationship Id="rId76" Type="http://schemas.openxmlformats.org/officeDocument/2006/relationships/hyperlink" Target="https://s3.amazonaws.com/cbbt-er.public/media/photos/a357/1000.jpg" TargetMode="External"/><Relationship Id="rId77" Type="http://schemas.openxmlformats.org/officeDocument/2006/relationships/image" Target="media/image33.jpg"/><Relationship Id="rId78" Type="http://schemas.openxmlformats.org/officeDocument/2006/relationships/hyperlink" Target="https://s3.amazonaws.com/cbbt-er.public/media/photos/a35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