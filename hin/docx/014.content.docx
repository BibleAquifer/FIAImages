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छ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छंटाई और बिना छंटाई वाली अंगूर के बेलें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छंटाई और बिना छंटाई वाली अंगूर के बेलें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छंटाई और बिना छंटाई वाली अंगूर के बेलें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छोटी बाढ़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93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0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42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