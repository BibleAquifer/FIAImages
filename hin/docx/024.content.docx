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धनिया का बीज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धनिया का बीज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धारीदार लशम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639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3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धारीदार लशम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09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09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धारीदार लशम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धूप की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धूप की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धूप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958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95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धूप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धूम्रकान्त और फिरोज़ा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7413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4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धूम्रकान्त और फिरोज़ा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8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धूम्रकान्त और फिरोज़ा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41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0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10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2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62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627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316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445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44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242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243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978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979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98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