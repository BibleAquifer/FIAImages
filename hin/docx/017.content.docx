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टाट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टिड्डियाँ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टिड्डियाँ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टिड्डियाँ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टिड्डियाँ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टिड्डियों का झुण्ड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टिड्डियों का झुण्ड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6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टिड्डियों का झुण्ड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2552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55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टिड्डियों द्वारा खाया गया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टिड्डियों द्वारा खाया गया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टोकरी पैमाने के रूप में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टोकरी पैमाने के रूप में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0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68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98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987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988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990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991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992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070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071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89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9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