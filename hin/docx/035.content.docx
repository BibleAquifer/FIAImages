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Familiarization, Internalization, Articulation (Fia) Images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© 2023 SRV Partners Released under CC BY-SA 4.0 license. </w:t>
      </w:r>
      <w:r>
        <w:rPr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hi_IN" w:bidi="hi_IN"/>
        </w:rPr>
        <w:t>Familiarization, Internalization, Articulation (FIA)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वयस्क गधा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वयस्क गधा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वयस्क बकरी और मेम्ना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वयस्क बकरी और मेम्ना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0956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095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वयस्क बकरी और मेम्ना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वाचा का सन्दूक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237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238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201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1683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1684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724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