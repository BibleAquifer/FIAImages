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अन्ताकिया के खंडहर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अन्ताकिया के खंडहर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अन्ताकिया के खंडहर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भंडारण नगर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भंडारण नगर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भंडारण नगर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1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यरूशलेम का प्रारूप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078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7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यरूशलेम का प्रारूप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7063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प्राचीन यरूशलेम का प्रारूप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877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7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प्रायश्चित का ढकना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6390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39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प्रेसिपिस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प्रेसिपिस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9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99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70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05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057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058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754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755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756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059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44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6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