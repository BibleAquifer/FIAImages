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उ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उकाब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809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09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उकाब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70392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039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उकाब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47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47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823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824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153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