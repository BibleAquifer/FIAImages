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शंखमच्छी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शंखमच्छी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शंखमच्छी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शंखमच्छी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शहद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शहद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शहद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शूर का रेगिस्तान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शूर का रेगिस्तान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शूर का रेगिस्तान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4135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1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शूर का रेगिस्तान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शेकेल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शोरबा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32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32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326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327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291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92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302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809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810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811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493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2004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1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