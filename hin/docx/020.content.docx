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तव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त्वचा पर कठोर ऊतक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त्वचा पर कठोर ऊतक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2737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737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त्वचा पर कठोर ऊतक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828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82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त्वचा पर फोड़ा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77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77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778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64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