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खंभे पर ताँबे का साँप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खंभे पर ताँबे का साँप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खजूर का गाढ़ा रस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5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खजूर का गाढ़ा रस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901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खजूर का गाढ़ा रस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5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5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खट्टे आटे की रोटी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खमीर उठाना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खमीर उठाना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599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खमीर को आटे में गूंथना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3072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30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खमीर को आटे में गूंथना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खमीर को आटे में गूंथना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खलिहान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खलिहान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खलिहान की जमीन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खाड़ी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खाड़ी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खिड़की और फाटक के साथ नगर की दीवार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खिड़की और फाटक के साथ नगर की दीवार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खिड़की और फाटक के साथ नगर की दीवार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930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खिड़की और फाटक के साथ नगर की दीवार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खुर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खुर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खुर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खुरपी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6329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खुरपी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632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खेत जोतना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खोपड़ी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38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38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82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82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82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90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55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55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158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159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160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511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512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47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457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458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22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24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476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477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962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963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964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462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463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301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308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