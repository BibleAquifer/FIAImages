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ऊँचा स्थान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ऊँचा स्थान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ऊँट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ऊँट की काठी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ऊँट के बालों का चोगा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ऊँट के बालों का चोगा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ऊँट के बालों का चोगा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8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ऊँटकटारे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389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ऊँटकटारे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ऊपरी कमरा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ऊपरी कमरा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ऊपरी कमरा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45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456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10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171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2053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2054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055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737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738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587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591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60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