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Familiarization, Internalization, Articulation (Fia) Images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© 2023 SRV Partners Released under CC BY-SA 4.0 license. </w:t>
      </w:r>
      <w:r>
        <w:rPr>
          <w:lang w:val="hi_IN" w:bidi="hi_IN"/>
        </w:rPr>
        <w:t>Familiarization, Internalization, Articulation (FIA) Images</w:t>
      </w:r>
      <w:r>
        <w:rPr>
          <w:lang w:val="hi_IN" w:bidi="hi_I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hi_IN" w:bidi="hi_IN"/>
        </w:rPr>
        <w:t>Familiarization, Internalization, Articulation (FIA)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जंग लगी धातु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जंगल या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जटामांसी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जटामांसी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जमीन पर झुकना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जलाशय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जहाज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जहाज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0718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जहाज की प्रतिमा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71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जीरा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जीरा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जीरा का पौधा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जूआ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355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3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जूआ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जूते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जूते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जूफा की डाली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जूफा की डाली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4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जेल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5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और खजूर के पेड़ की डालियाँ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और खजूर के पेड़ की डालियाँ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पहाड़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6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बगीचा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के तेल का घड़ा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के तेल का घड़ा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के तेल का घड़ा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जौ की रोटियों और मछली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7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जौ की रोटियों और मछली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Image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8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70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11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25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5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50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490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454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798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800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712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713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472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473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474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203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204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648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649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440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429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001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1002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1003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103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104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93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69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407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1391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242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243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photos/a244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1298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129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