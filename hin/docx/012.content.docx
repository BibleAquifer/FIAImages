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 की पत्थर की नींव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 की पत्थर की नींव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 पर लहू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 पर लहू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 पर लहू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घरेलू देवता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34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3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घरेलू देवता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घरेलू देवता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9314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93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घास और भूसा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घास और भूसा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घास और भूसा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घोड़ा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घोड़ा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2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142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49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20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illustrations/a1615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546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54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93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050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051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052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971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97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