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हँसिया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हँसिया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हँसिया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हँसिया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हथोर की प्रतिमा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हथोर की प्रतिमा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233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233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हथोर की प्रतिमा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6146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61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हरे और लाल यशब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3708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70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हरे और लाल यशब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2378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237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हरे और लाल यशब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हर्मोन पर्वत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हर्मोन पर्वत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062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हिरण और उसका बछड़ा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हिरन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हिरन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3464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4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हीरा, चन्द्रकांत और मरकत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8831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883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हीरा, चन्द्रकांत और मरकत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7851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78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हीरा, चन्द्रकांत और मरकत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हेब्रोन पर्वत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110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1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हेब्रोन पर्वत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59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हेरोदेस का मंदिर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हेरोदेस के मंदिर का पर्दा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हेरोदेस के मंदिर का पर्दा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हेरोदेस के मन्दिर का कंगूरा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हेरोदेस के मन्दिर का पवित्र स्थान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हेरोदेस के मन्दिर का बाहरी भाग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होमबलि के लिए वेदी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79171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9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होमबलि के लिए वेदी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5120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12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0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1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27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228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069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illustrations/a2230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231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987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988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989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976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2021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477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787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789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812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813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814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525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526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298/1000.jpg" TargetMode="External"/><Relationship Id="rId55" Type="http://schemas.openxmlformats.org/officeDocument/2006/relationships/image" Target="media/image22.jpg"/><Relationship Id="rId56" Type="http://schemas.openxmlformats.org/officeDocument/2006/relationships/hyperlink" Target="https://s3.amazonaws.com/cbbt-er.public/media/photos/a1275/1000.jpg" TargetMode="External"/><Relationship Id="rId57" Type="http://schemas.openxmlformats.org/officeDocument/2006/relationships/image" Target="media/image23.jpg"/><Relationship Id="rId58" Type="http://schemas.openxmlformats.org/officeDocument/2006/relationships/hyperlink" Target="https://s3.amazonaws.com/cbbt-er.public/media/photos/a1276/1000.jpg" TargetMode="External"/><Relationship Id="rId59" Type="http://schemas.openxmlformats.org/officeDocument/2006/relationships/image" Target="media/image24.jpg"/><Relationship Id="rId60" Type="http://schemas.openxmlformats.org/officeDocument/2006/relationships/hyperlink" Target="https://s3.amazonaws.com/cbbt-er.public/media/photos/a465/1000.jpg" TargetMode="External"/><Relationship Id="rId61" Type="http://schemas.openxmlformats.org/officeDocument/2006/relationships/image" Target="media/image25.jpg"/><Relationship Id="rId62" Type="http://schemas.openxmlformats.org/officeDocument/2006/relationships/hyperlink" Target="https://s3.amazonaws.com/cbbt-er.public/media/photos/a1154/1000.jpg" TargetMode="External"/><Relationship Id="rId63" Type="http://schemas.openxmlformats.org/officeDocument/2006/relationships/image" Target="media/image26.jpg"/><Relationship Id="rId64" Type="http://schemas.openxmlformats.org/officeDocument/2006/relationships/hyperlink" Target="https://s3.amazonaws.com/cbbt-er.public/media/photos/a299/1000.jpg" TargetMode="External"/><Relationship Id="rId65" Type="http://schemas.openxmlformats.org/officeDocument/2006/relationships/image" Target="media/image27.jpg"/><Relationship Id="rId66" Type="http://schemas.openxmlformats.org/officeDocument/2006/relationships/hyperlink" Target="https://s3.amazonaws.com/cbbt-er.public/media/photos/a722/1000.jpg" TargetMode="External"/><Relationship Id="rId67" Type="http://schemas.openxmlformats.org/officeDocument/2006/relationships/image" Target="media/image28.jpg"/><Relationship Id="rId68" Type="http://schemas.openxmlformats.org/officeDocument/2006/relationships/hyperlink" Target="https://s3.amazonaws.com/cbbt-er.public/media/photos/a723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