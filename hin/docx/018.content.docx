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डॉल्फिन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डोरियों के समान गूँथे हुए सोने की जंजीर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170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7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डोरियों के समान गूँथे हुए सोने की जंजीर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1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2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73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73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738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749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90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90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