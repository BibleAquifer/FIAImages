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भविष्यवाणी के लिए चाँदी का प्याला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भविष्यवाणी के लिए चाँदी का प्याला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भविष्यवाणी के लिए चाँदी का प्याला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भीतरी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भीतरी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भीतरी कमरा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भूख से मरती गाय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65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भूख से मरती गाय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28773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87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भूमध्य सागर में मालवाहक जहाज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भूमध्य सागर में मालवाहक जहाज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65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बकरी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बकरी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512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5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भेड़िया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भेड़िया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भेड़िया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 और मेम्ना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93140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93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भेड़ों की ऊन कतरने की प्रक्रिया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भेड़ों की ऊन कतरने की प्रक्रिया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भेड़ों की ऊन कतरने की प्रक्रिया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भोजन करने के लिए मेज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भोजन करने के लिए मेज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357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358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359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183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184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185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527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52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447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448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33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33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336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10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109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148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1149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1150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1479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480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481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435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487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488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489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illustrations/a324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illustrations/a34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