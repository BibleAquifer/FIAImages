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0-9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10,000 की बड़ी भीड़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10,000 की बड़ी भीड़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10,000 की बड़ी भीड़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5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0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