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एक अज्ञात परमेश्वर की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एक अज्ञात परमेश्वर की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एक डंडी पर दाखरस में भिगोया हुआ पनसोख्‍ता।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एक डंडी पर दाखरस में भिगोया हुआ पनसोख्‍ता।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एक प्राचीन जहाज के हिस्से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882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एफोद के कंधे के हिस्से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एफोद के कंधे के हिस्से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9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9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1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1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92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67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67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