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फटकने का सूप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2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फन्दा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फन्दा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फन्दा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फिरोज़ा तामड़ा, नीलमणि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फिरोज़ा तामड़ा, नीलमणि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फिरोज़ा तामड़ा, नीलमणि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फ़िरौन की अंगूठी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267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26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फ़िरौन की अंगूठी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135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फ़िरौन की अंगूठी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901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फ़िरौन की अंगूठी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877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1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18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119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71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71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71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63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564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495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51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