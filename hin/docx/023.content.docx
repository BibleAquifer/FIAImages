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दर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द्राखमा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द्राखमा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56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5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