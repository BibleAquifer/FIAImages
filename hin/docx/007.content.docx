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ओखली और मूसल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95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9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ओखली और मूसल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ओखली और मूसल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87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8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 पड़ना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 पड़ना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 पड़ना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ओलों से क्षति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ओलों से क्षति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ओलों से क्षति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1802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1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ओलों से क्षति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ओसारा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0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0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902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80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38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921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922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923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958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959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960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924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925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926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468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13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