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Images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© 2023 SRV Partners Released under CC BY-SA 4.0 license. </w:t>
      </w:r>
      <w:r>
        <w:rPr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Chameau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chandelier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chandelier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Club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Club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Coq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Coq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Coq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Cultiver un champ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10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80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81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83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84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264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265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266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301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