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Tapis de couchage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7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Tapis de couchage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Tefillin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Tefillin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9121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91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Tefillin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18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1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Tempête sur la mer de Galilée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Temple d'Hérode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Tombeau de jardin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Tombeaux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Tombeaux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Torche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306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3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Tour de guet d'une vigne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Tour de guet d'une vigne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Tunique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Tunique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2125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1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92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719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720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43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illustrations/a274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98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51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6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396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430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01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312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74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21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