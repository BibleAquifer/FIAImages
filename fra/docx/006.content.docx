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Falaises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Falaises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Faucille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Faucille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Faucille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Faucille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Figuier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80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8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Figuier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Filet de pêche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Filet de pêche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Filet de pêche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Filet de pêche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Filet de pêche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fleuve Jourdain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11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Foudre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44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Foudre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4219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42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Foudre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294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2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Foudre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Fouet avec la pointe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Fouet avec la pointe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0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1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27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28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9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401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523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524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525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526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527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12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248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249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971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972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illustrations/a318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illustrations/a161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