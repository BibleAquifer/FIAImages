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Lampe à huile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050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Lampe à huile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Levain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Levain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Ligne de pêche et hameçon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07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Ligne de pêche et hameçon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35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5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Ligne de pêche et hameçon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706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0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8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79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5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57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77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578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65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