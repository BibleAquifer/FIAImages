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Raisins sur les vignes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Rideau dans le temple d'Hérode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Rideau dans le temple d'Hérode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6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27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27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