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Olivier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Olivier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outre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94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9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0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6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