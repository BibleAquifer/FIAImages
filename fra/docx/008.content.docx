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Hache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Hache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Herbes amères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Herbes amères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9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00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9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96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