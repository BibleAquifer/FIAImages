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Tapis de couchage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7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Tapis de couchage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Tempête sur la mer de Galilée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Temple d'Hérode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 de jardin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Tombeaux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Tombeaux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Tour de guet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Tour de guet d'une 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Tunique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Tunique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2125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1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2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illustrations/a27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9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67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39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01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312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74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1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