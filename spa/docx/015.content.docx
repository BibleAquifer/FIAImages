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Sandalias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Sandalias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Sembrador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Sembrador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Semilla de mostaza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Semilla de mostaza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Semilla de mostaza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Semilla de mostaza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Semillas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Semillas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Semillas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Serpiente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Serpiente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Serpiente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Sinagoga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Sinagoga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Sinagoga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930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Suertes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Suertes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0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0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49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50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303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304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305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306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2006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2007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2008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973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974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975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206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207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272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72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7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