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Lámpara de aceite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05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Lámpara de aceite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Látigo con hueso y metal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Látigo con puntas de plomo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7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79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illustrations/a1614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illustrations/a31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