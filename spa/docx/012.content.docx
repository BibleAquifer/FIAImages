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Odre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94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9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Ojo de una aguja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Ojo de una aguja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Ojo de una aguja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6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61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62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6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