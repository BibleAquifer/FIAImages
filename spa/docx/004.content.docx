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D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Denarios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Denarios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Desierto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32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4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1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