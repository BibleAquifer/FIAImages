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Acantilados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Acantilados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Arando un campo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Árbol de olivo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Árbol de olivo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0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69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0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