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Manto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Mar de Galilea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8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Mar de Galilea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93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Mesa de comedor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708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70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Mesa de comedor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Monedas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Monedas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Monedas de cobre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Monedas de cobre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Monte de los Olivos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Muro de piedra alrededor de un viñedo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3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26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40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35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36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62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63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58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59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93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5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