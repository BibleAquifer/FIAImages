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Espada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Espada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Espada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Espada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554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55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Especias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Especias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Especias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Esponja con vino en un palo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Esponja con vino en un palo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Esterilla para dormir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75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Esterilla para dormir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Etapas del crecimiento del trigo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3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4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4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392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95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95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954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1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1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91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92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illustrations/a22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