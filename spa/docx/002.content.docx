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Banco de comedor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Banco de comedor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Bandeja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Bandeja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Barco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Bastón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Bolsa de semillas del sembrador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Bolsa de semillas del sembrador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Bolsa de viajero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330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33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Bolsa de viajero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Borde del manto con borlas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8340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834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Burro joven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Burro joven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Burro joven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illustrations/a32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illustrations/a341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94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95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293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67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51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252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76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77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90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946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947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94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