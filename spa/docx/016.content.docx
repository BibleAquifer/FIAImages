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Templo de Herodes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Templo del Monte de los Olivos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Templo del Monte de los Olivos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Tormenta en el Mar de Galilea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Torre de vigilancia para un viñedo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Torre de vigilancia para un viñedo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Trigo con espigas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Trigo con espigas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2125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Trigo listo para la cosecha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Tumba del jardín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Tumbas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Tumbas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Túnica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Túnica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2125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Túnica blanca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98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94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60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illustrations/a274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01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312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08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247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0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51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67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396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74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218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3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