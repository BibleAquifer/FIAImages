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Jardín de Getsemaní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Jardín de Getsemaní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Jarra de agua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Jarra de alabastro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Jarra de alabastro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Jarra de alabastro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Jarra de alabastro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23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2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Jarro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773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54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5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576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57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8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