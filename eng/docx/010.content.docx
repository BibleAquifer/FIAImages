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Jacinth and Turquoise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74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4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Jacinth and Turquoise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Jacinth and Turquoise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4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Jacob's Geneaology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9080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0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Jar of Olive Oil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Jar of Olive Oil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Jar of Olive Oil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Jericho Road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Jerusalem Landscape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Jerusalem Wall Tower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Jesus and Disciples in a Boat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Jesus and Disciples in a Boat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Jesus and Disciples in a Boat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Jesus Tried by the High Priest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2608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6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 with Engraving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 with Engraving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513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5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Jewelry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6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Jewish Lecture Hall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6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Jewish Lecture Hall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6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Jewish Lecture Hall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6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Jezreel Valley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6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Jezreel Valley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7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Jezreel Valley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7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Jordan River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7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Joseph's Coat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7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Joseph's Coat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7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Joseph's Coat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8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7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79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98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diagrams/a141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4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4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44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735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459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464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022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023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2024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illustrations/a1613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814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815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572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573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211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212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213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678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1679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680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451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1452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453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872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1873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1874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112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356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357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35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