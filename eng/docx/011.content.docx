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K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King's Throne during Roman Period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King's Throne during Roman Period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Kneading Bowl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Kneading Yeast into Dough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3072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0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Kneading Yeast into Dough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Kneading Yeast into Dough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4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5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47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158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159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16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