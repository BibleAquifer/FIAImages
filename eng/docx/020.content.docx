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i/>
          <w:lang w:val="en_US" w:bidi="en_US"/>
        </w:rPr>
        <w:t>Tabernacle, Tabernacle, Tamarisk Tree, Tamarisk Tree, Tambourine, Tanned Ram Skin Leather, Tanned Ram Skin Leather, Tar Pit, Tar Pit, Tar Pit, Temple Collection Box, Temple from the Mount of Olives, Temple of Artemis, Temple of Artemis, Temple Stone, Tent, Tent, Tent, The Skull, The Skull, The Skull, Thistles, Thistles, Thistles, Thistles, Thorny Plant, Thorny Plant, Three-Level House, Threshing Floor, Toll Booth, Tombs, Torch, Tower of Herod's Temple, Town Gate, Town Gate, Traveler's Bag, Traveler's Bag, Tree Dripping with Resin, Tree Dripping with Resin, Tunic, Tunic, Two Cows Yoked Together, Two Cows Yoked Together, Two Cows Yoked Together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Tabernacle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https://cdn.aquifer.bible/aquifer-content/resources/FIAImages/tabernacle.jpg&gt;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Tabernacle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https://cdn.aquifer.bible/aquifer-content/resources/FIAImages/tabernacle-entrance.jpg&gt;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Tamarisk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https://cdn.aquifer.bible/aquifer-content/resources/FIAImages/tree-tamarisk.jpg&gt;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Tamarisk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https://cdn.aquifer.bible/aquifer-content/resources/FIAImages/tree-tamarisk-close.jpg&gt;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Tambourine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https://cdn.aquifer.bible/aquifer-content/resources/FIAImages/tambourine.jpg&gt;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Tanned Ram Skin Leather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https://cdn.aquifer.bible/aquifer-content/resources/FIAImages/ram-tanned-skin.jpg&gt;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Tanned Ram Skin Leather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https://cdn.aquifer.bible/aquifer-content/resources/FIAImages/tanned-skin.jpg&gt;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Tar Pit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https://cdn.aquifer.bible/aquifer-content/resources/FIAImages/tar-pit-wide.jpg&gt;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Tar Pit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https://cdn.aquifer.bible/aquifer-content/resources/FIAImages/tar-pit-medium.jpg&gt;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Tar Pit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https://cdn.aquifer.bible/aquifer-content/resources/FIAImages/tar-pit-close.jpg&gt;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Temple Collection Box</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https://cdn.aquifer.bible/aquifer-content/resources/FIAImages/temple-collection-box.jpg&gt;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Temple from the Mount of Olives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https://cdn.aquifer.bible/aquifer-content/resources/FIAImages/temple-mount-of-olives.jpg&gt;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Temple of Artemis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https://cdn.aquifer.bible/aquifer-content/resources/FIAImages/temple-artemis-front.jpg&gt;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Temple of Artemis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https://cdn.aquifer.bible/aquifer-content/resources/FIAImages/temple-artemis-side.jpg&gt;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Temple 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https://cdn.aquifer.bible/aquifer-content/resources/FIAImages/stone-temple.jpg&gt;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https://cdn.aquifer.bible/aquifer-content/resources/FIAImages/tent-wide.jpg&gt;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https://cdn.aquifer.bible/aquifer-content/resources/FIAImages/tent-close.jpg&gt;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Tent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https://cdn.aquifer.bible/aquifer-content/resources/FIAImages/tent-ultra-wide.jpg&gt;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The Skull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https://cdn.aquifer.bible/aquifer-content/resources/FIAImages/the-skull-1850.jpg&gt;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The Skull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https://cdn.aquifer.bible/aquifer-content/resources/FIAImages/the-skull-1901.jpg&gt;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The Skull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https://cdn.aquifer.bible/aquifer-content/resources/FIAImages/the-skull.jpg&gt;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Thistles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https://cdn.aquifer.bible/aquifer-content/resources/FIAImages/snake.jpg&gt;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Thistles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https://cdn.aquifer.bible/aquifer-content/resources/FIAImages/thistles-views.jpg&gt;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Thistles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https://cdn.aquifer.bible/aquifer-content/resources/FIAImages/thistles-view.jpg&gt;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Thistles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https://cdn.aquifer.bible/aquifer-content/resources/FIAImages/thistles.jpg&gt;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Thorny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https://cdn.aquifer.bible/aquifer-content/resources/FIAImages/thorny-plant.jpg&gt;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Thorny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https://cdn.aquifer.bible/aquifer-content/resources/FIAImages/thorny-plant-full.jpg&gt;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Three-Level House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https://cdn.aquifer.bible/aquifer-content/resources/FIAImages/three-level-house.jpg&gt;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Threshing Floor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https://cdn.aquifer.bible/aquifer-content/resources/FIAImages/threshing-floor.jpg&gt;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Toll Booth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https://cdn.aquifer.bible/aquifer-content/resources/FIAImages/toll-booth.jpg&gt;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Tombs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https://cdn.aquifer.bible/aquifer-content/resources/FIAImages/tombs.jpg&gt;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Torch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https://cdn.aquifer.bible/aquifer-content/resources/FIAImages/torch.jpg&gt;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Tower of Herod's Temple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https://cdn.aquifer.bible/aquifer-content/resources/FIAImages/tower-herods-temple.jpg&gt;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Town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https://cdn.aquifer.bible/aquifer-content/resources/FIAImages/town-gate-wide.jpg&gt;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Town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https://cdn.aquifer.bible/aquifer-content/resources/FIAImages/gate-town-close.jpg&gt;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Traveler's Bag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https://cdn.aquifer.bible/aquifer-content/resources/FIAImages/travellers-bag-holding.jpg&gt;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Traveler's Bag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https://cdn.aquifer.bible/aquifer-content/resources/FIAImages/travellers-bag-close.jpg&gt;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Tree Dripping with Resin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https://cdn.aquifer.bible/aquifer-content/resources/FIAImages/tree-resin-close.jpg&gt;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Tree Dripping with Resin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https://cdn.aquifer.bible/aquifer-content/resources/FIAImages/tree-resin-medium.jpg&gt;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https://cdn.aquifer.bible/aquifer-content/resources/FIAImages/tunic.jpg&gt;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https://cdn.aquifer.bible/aquifer-content/resources/FIAImages/tunic-full.jpg&gt;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Two Cows Yoked Together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https://cdn.aquifer.bible/aquifer-content/resources/FIAImages/cows-yoked.jpg&gt;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Two Cows Yoked Together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https://cdn.aquifer.bible/aquifer-content/resources/FIAImages/cows-yoked-close.jpg&gt;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Two Cows Yoked Together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https://cdn.aquifer.bible/aquifer-content/resources/FIAImages/cows-yoked-view.jpg&gt;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tabernacle.jpg" TargetMode="External"/><Relationship Id="rId14" Type="http://schemas.openxmlformats.org/officeDocument/2006/relationships/hyperlink" Target="https://cdn.aquifer.bible/aquifer-content/resources/FIAImages/tabernacle-entrance.jpg" TargetMode="External"/><Relationship Id="rId15" Type="http://schemas.openxmlformats.org/officeDocument/2006/relationships/hyperlink" Target="https://cdn.aquifer.bible/aquifer-content/resources/FIAImages/tree-tamarisk.jpg" TargetMode="External"/><Relationship Id="rId16" Type="http://schemas.openxmlformats.org/officeDocument/2006/relationships/hyperlink" Target="https://cdn.aquifer.bible/aquifer-content/resources/FIAImages/tree-tamarisk-close.jpg" TargetMode="External"/><Relationship Id="rId17" Type="http://schemas.openxmlformats.org/officeDocument/2006/relationships/hyperlink" Target="https://cdn.aquifer.bible/aquifer-content/resources/FIAImages/tambourine.jpg" TargetMode="External"/><Relationship Id="rId18" Type="http://schemas.openxmlformats.org/officeDocument/2006/relationships/hyperlink" Target="https://cdn.aquifer.bible/aquifer-content/resources/FIAImages/ram-tanned-skin.jpg" TargetMode="External"/><Relationship Id="rId19" Type="http://schemas.openxmlformats.org/officeDocument/2006/relationships/hyperlink" Target="https://cdn.aquifer.bible/aquifer-content/resources/FIAImages/tanned-skin.jpg" TargetMode="External"/><Relationship Id="rId20" Type="http://schemas.openxmlformats.org/officeDocument/2006/relationships/hyperlink" Target="https://cdn.aquifer.bible/aquifer-content/resources/FIAImages/tar-pit-wide.jpg" TargetMode="External"/><Relationship Id="rId21" Type="http://schemas.openxmlformats.org/officeDocument/2006/relationships/hyperlink" Target="https://cdn.aquifer.bible/aquifer-content/resources/FIAImages/tar-pit-medium.jpg" TargetMode="External"/><Relationship Id="rId22" Type="http://schemas.openxmlformats.org/officeDocument/2006/relationships/hyperlink" Target="https://cdn.aquifer.bible/aquifer-content/resources/FIAImages/tar-pit-close.jpg" TargetMode="External"/><Relationship Id="rId23" Type="http://schemas.openxmlformats.org/officeDocument/2006/relationships/hyperlink" Target="https://cdn.aquifer.bible/aquifer-content/resources/FIAImages/temple-collection-box.jpg" TargetMode="External"/><Relationship Id="rId24" Type="http://schemas.openxmlformats.org/officeDocument/2006/relationships/hyperlink" Target="https://cdn.aquifer.bible/aquifer-content/resources/FIAImages/temple-mount-of-olives.jpg" TargetMode="External"/><Relationship Id="rId25" Type="http://schemas.openxmlformats.org/officeDocument/2006/relationships/hyperlink" Target="https://cdn.aquifer.bible/aquifer-content/resources/FIAImages/temple-artemis-front.jpg" TargetMode="External"/><Relationship Id="rId26" Type="http://schemas.openxmlformats.org/officeDocument/2006/relationships/hyperlink" Target="https://cdn.aquifer.bible/aquifer-content/resources/FIAImages/temple-artemis-side.jpg" TargetMode="External"/><Relationship Id="rId27" Type="http://schemas.openxmlformats.org/officeDocument/2006/relationships/hyperlink" Target="https://cdn.aquifer.bible/aquifer-content/resources/FIAImages/stone-temple.jpg" TargetMode="External"/><Relationship Id="rId28" Type="http://schemas.openxmlformats.org/officeDocument/2006/relationships/hyperlink" Target="https://cdn.aquifer.bible/aquifer-content/resources/FIAImages/tent-wide.jpg" TargetMode="External"/><Relationship Id="rId29" Type="http://schemas.openxmlformats.org/officeDocument/2006/relationships/hyperlink" Target="https://cdn.aquifer.bible/aquifer-content/resources/FIAImages/tent-close.jpg" TargetMode="External"/><Relationship Id="rId30" Type="http://schemas.openxmlformats.org/officeDocument/2006/relationships/hyperlink" Target="https://cdn.aquifer.bible/aquifer-content/resources/FIAImages/tent-ultra-wide.jpg" TargetMode="External"/><Relationship Id="rId31" Type="http://schemas.openxmlformats.org/officeDocument/2006/relationships/hyperlink" Target="https://cdn.aquifer.bible/aquifer-content/resources/FIAImages/the-skull-1850.jpg" TargetMode="External"/><Relationship Id="rId32" Type="http://schemas.openxmlformats.org/officeDocument/2006/relationships/hyperlink" Target="https://cdn.aquifer.bible/aquifer-content/resources/FIAImages/the-skull-1901.jpg" TargetMode="External"/><Relationship Id="rId33" Type="http://schemas.openxmlformats.org/officeDocument/2006/relationships/hyperlink" Target="https://cdn.aquifer.bible/aquifer-content/resources/FIAImages/the-skull.jpg" TargetMode="External"/><Relationship Id="rId34" Type="http://schemas.openxmlformats.org/officeDocument/2006/relationships/hyperlink" Target="https://cdn.aquifer.bible/aquifer-content/resources/FIAImages/snake.jpg" TargetMode="External"/><Relationship Id="rId35" Type="http://schemas.openxmlformats.org/officeDocument/2006/relationships/hyperlink" Target="https://cdn.aquifer.bible/aquifer-content/resources/FIAImages/thistles-views.jpg" TargetMode="External"/><Relationship Id="rId36" Type="http://schemas.openxmlformats.org/officeDocument/2006/relationships/hyperlink" Target="https://cdn.aquifer.bible/aquifer-content/resources/FIAImages/thistles-view.jpg" TargetMode="External"/><Relationship Id="rId37" Type="http://schemas.openxmlformats.org/officeDocument/2006/relationships/hyperlink" Target="https://cdn.aquifer.bible/aquifer-content/resources/FIAImages/thistles.jpg" TargetMode="External"/><Relationship Id="rId38" Type="http://schemas.openxmlformats.org/officeDocument/2006/relationships/hyperlink" Target="https://cdn.aquifer.bible/aquifer-content/resources/FIAImages/thorny-plant.jpg" TargetMode="External"/><Relationship Id="rId39" Type="http://schemas.openxmlformats.org/officeDocument/2006/relationships/hyperlink" Target="https://cdn.aquifer.bible/aquifer-content/resources/FIAImages/thorny-plant-full.jpg" TargetMode="External"/><Relationship Id="rId40" Type="http://schemas.openxmlformats.org/officeDocument/2006/relationships/hyperlink" Target="https://cdn.aquifer.bible/aquifer-content/resources/FIAImages/three-level-house.jpg" TargetMode="External"/><Relationship Id="rId41" Type="http://schemas.openxmlformats.org/officeDocument/2006/relationships/hyperlink" Target="https://cdn.aquifer.bible/aquifer-content/resources/FIAImages/threshing-floor.jpg" TargetMode="External"/><Relationship Id="rId42" Type="http://schemas.openxmlformats.org/officeDocument/2006/relationships/hyperlink" Target="https://cdn.aquifer.bible/aquifer-content/resources/FIAImages/toll-booth.jpg" TargetMode="External"/><Relationship Id="rId43" Type="http://schemas.openxmlformats.org/officeDocument/2006/relationships/hyperlink" Target="https://cdn.aquifer.bible/aquifer-content/resources/FIAImages/tombs.jpg" TargetMode="External"/><Relationship Id="rId44" Type="http://schemas.openxmlformats.org/officeDocument/2006/relationships/hyperlink" Target="https://cdn.aquifer.bible/aquifer-content/resources/FIAImages/torch.jpg" TargetMode="External"/><Relationship Id="rId45" Type="http://schemas.openxmlformats.org/officeDocument/2006/relationships/hyperlink" Target="https://cdn.aquifer.bible/aquifer-content/resources/FIAImages/tower-herods-temple.jpg" TargetMode="External"/><Relationship Id="rId46" Type="http://schemas.openxmlformats.org/officeDocument/2006/relationships/hyperlink" Target="https://cdn.aquifer.bible/aquifer-content/resources/FIAImages/town-gate-wide.jpg" TargetMode="External"/><Relationship Id="rId47" Type="http://schemas.openxmlformats.org/officeDocument/2006/relationships/hyperlink" Target="https://cdn.aquifer.bible/aquifer-content/resources/FIAImages/gate-town-close.jpg" TargetMode="External"/><Relationship Id="rId48" Type="http://schemas.openxmlformats.org/officeDocument/2006/relationships/hyperlink" Target="https://cdn.aquifer.bible/aquifer-content/resources/FIAImages/travellers-bag-holding.jpg" TargetMode="External"/><Relationship Id="rId49" Type="http://schemas.openxmlformats.org/officeDocument/2006/relationships/hyperlink" Target="https://cdn.aquifer.bible/aquifer-content/resources/FIAImages/travellers-bag-close.jpg" TargetMode="External"/><Relationship Id="rId50" Type="http://schemas.openxmlformats.org/officeDocument/2006/relationships/hyperlink" Target="https://cdn.aquifer.bible/aquifer-content/resources/FIAImages/tree-resin-close.jpg" TargetMode="External"/><Relationship Id="rId51" Type="http://schemas.openxmlformats.org/officeDocument/2006/relationships/hyperlink" Target="https://cdn.aquifer.bible/aquifer-content/resources/FIAImages/tree-resin-medium.jpg" TargetMode="External"/><Relationship Id="rId52" Type="http://schemas.openxmlformats.org/officeDocument/2006/relationships/hyperlink" Target="https://cdn.aquifer.bible/aquifer-content/resources/FIAImages/tunic.jpg" TargetMode="External"/><Relationship Id="rId53" Type="http://schemas.openxmlformats.org/officeDocument/2006/relationships/hyperlink" Target="https://cdn.aquifer.bible/aquifer-content/resources/FIAImages/tunic-full.jpg" TargetMode="External"/><Relationship Id="rId54" Type="http://schemas.openxmlformats.org/officeDocument/2006/relationships/hyperlink" Target="https://cdn.aquifer.bible/aquifer-content/resources/FIAImages/cows-yoked.jpg" TargetMode="External"/><Relationship Id="rId55" Type="http://schemas.openxmlformats.org/officeDocument/2006/relationships/hyperlink" Target="https://cdn.aquifer.bible/aquifer-content/resources/FIAImages/cows-yoked-close.jpg" TargetMode="External"/><Relationship Id="rId56" Type="http://schemas.openxmlformats.org/officeDocument/2006/relationships/hyperlink" Target="https://cdn.aquifer.bible/aquifer-content/resources/FIAImages/cows-yoked-view.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