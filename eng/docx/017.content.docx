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Q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Quail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Quail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8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9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