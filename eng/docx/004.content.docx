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i/>
          <w:lang w:val="en_US" w:bidi="en_US"/>
        </w:rPr>
        <w:t>Deer and Fawn, Denarii, Denarii, Desert of Shur, Desert of Shur, Desert of Shur, Diamond, Moonstone and Emerald, Diamond, Moonstone and Emerald, Diamond, Moonstone and Emerald, Different Types of Fruit, Different Types of Fruit, Different Types of Fruit, Dining Bench, Dining Bench, Dining Table, Dining Table, Diseased Hand, Dogs, Dogs, Dolphin, Dolphin, Domestic and Wild Animals, Dove, Dove, Drachma, Drachma, Dry River Valley, Dry River Valley</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Deer and Fawn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https://cdn.aquifer.bible/aquifer-content/resources/FIAImages/deer-and-fawn.jpg&gt;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Denarii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https://cdn.aquifer.bible/aquifer-content/resources/FIAImages/denarii-close.jpg&gt;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Denarii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https://cdn.aquifer.bible/aquifer-content/resources/FIAImages/denarii.jpg&gt;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Desert of Shur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https://cdn.aquifer.bible/aquifer-content/resources/FIAImages/shur-desert-camel.jpg&gt;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Desert of Shur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https://cdn.aquifer.bible/aquifer-content/resources/FIAImages/shur-desert-sunset.jpg&gt;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Desert of Shur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https://cdn.aquifer.bible/aquifer-content/resources/FIAImages/shur-desert.jpg&gt;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Diamond, Moonstone and Emerald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https://cdn.aquifer.bible/aquifer-content/resources/FIAImages/diamond-moonstone-emerald.jpg&gt;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Diamond, Moonstone and Emerald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https://cdn.aquifer.bible/aquifer-content/resources/FIAImages/diamonds-moonstone-emerald.jpg&gt;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Diamond, Moonstone and Emerald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https://cdn.aquifer.bible/aquifer-content/resources/FIAImages/diamond-moonstone-emeralds.jpg&gt;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Different Types of Fruit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https://cdn.aquifer.bible/aquifer-content/resources/FIAImages/fruit-wide.jpg&gt;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Different Types of Fruit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https://cdn.aquifer.bible/aquifer-content/resources/FIAImages/fruit-close.jpg&gt;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Different Types of Fruit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https://cdn.aquifer.bible/aquifer-content/resources/FIAImages/fruit-mid.jpg&gt;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Dining Bench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https://cdn.aquifer.bible/aquifer-content/resources/FIAImages/diningbench.jpg&gt;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Dining Bench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https://cdn.aquifer.bible/aquifer-content/resources/FIAImages/dining-bench.jpg&gt;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Dining Table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https://cdn.aquifer.bible/aquifer-content/resources/FIAImages/dining-table-sitting.jpg&gt;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Dining Table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https://cdn.aquifer.bible/aquifer-content/resources/FIAImages/dining-table-standing.jpg&gt;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Diseased Hand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https://cdn.aquifer.bible/aquifer-content/resources/FIAImages/diseased-hand.jpg&gt;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Dogs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https://cdn.aquifer.bible/aquifer-content/resources/FIAImages/dogs-group.jpg&gt;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Dogs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https://cdn.aquifer.bible/aquifer-content/resources/FIAImages/dog-mangy.jpg&gt;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Dolphin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https://cdn.aquifer.bible/aquifer-content/resources/FIAImages/dolphin-pod.jpg&gt;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Dolphin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https://cdn.aquifer.bible/aquifer-content/resources/FIAImages/dolphin-close-up.jpg&gt;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Domestic and Wild Animals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https://cdn.aquifer.bible/aquifer-content/resources/FIAImages/animal-wild-domesticated.jpg&gt;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Dove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https://cdn.aquifer.bible/aquifer-content/resources/FIAImages/dove.jpg&gt;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Dove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https://cdn.aquifer.bible/aquifer-content/resources/FIAImages/dove-flying.jpg&gt;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Drachma</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https://cdn.aquifer.bible/aquifer-content/resources/FIAImages/drachma-closeup.jpg&gt;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Drachma</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https://cdn.aquifer.bible/aquifer-content/resources/FIAImages/drachma.jpg&gt;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Dry River Valley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https://cdn.aquifer.bible/aquifer-content/resources/FIAImages/river-valley.jpg&gt;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Dry River Valley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https://cdn.aquifer.bible/aquifer-content/resources/FIAImages/dry-river-valley.jpg&gt;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deer-and-fawn.jpg" TargetMode="External"/><Relationship Id="rId14" Type="http://schemas.openxmlformats.org/officeDocument/2006/relationships/hyperlink" Target="https://cdn.aquifer.bible/aquifer-content/resources/FIAImages/denarii-close.jpg" TargetMode="External"/><Relationship Id="rId15" Type="http://schemas.openxmlformats.org/officeDocument/2006/relationships/hyperlink" Target="https://cdn.aquifer.bible/aquifer-content/resources/FIAImages/denarii.jpg" TargetMode="External"/><Relationship Id="rId16" Type="http://schemas.openxmlformats.org/officeDocument/2006/relationships/hyperlink" Target="https://cdn.aquifer.bible/aquifer-content/resources/FIAImages/shur-desert-camel.jpg" TargetMode="External"/><Relationship Id="rId17" Type="http://schemas.openxmlformats.org/officeDocument/2006/relationships/hyperlink" Target="https://cdn.aquifer.bible/aquifer-content/resources/FIAImages/shur-desert-sunset.jpg" TargetMode="External"/><Relationship Id="rId18" Type="http://schemas.openxmlformats.org/officeDocument/2006/relationships/hyperlink" Target="https://cdn.aquifer.bible/aquifer-content/resources/FIAImages/shur-desert.jpg" TargetMode="External"/><Relationship Id="rId19" Type="http://schemas.openxmlformats.org/officeDocument/2006/relationships/hyperlink" Target="https://cdn.aquifer.bible/aquifer-content/resources/FIAImages/diamond-moonstone-emerald.jpg" TargetMode="External"/><Relationship Id="rId20" Type="http://schemas.openxmlformats.org/officeDocument/2006/relationships/hyperlink" Target="https://cdn.aquifer.bible/aquifer-content/resources/FIAImages/diamonds-moonstone-emerald.jpg" TargetMode="External"/><Relationship Id="rId21" Type="http://schemas.openxmlformats.org/officeDocument/2006/relationships/hyperlink" Target="https://cdn.aquifer.bible/aquifer-content/resources/FIAImages/diamond-moonstone-emeralds.jpg" TargetMode="External"/><Relationship Id="rId22" Type="http://schemas.openxmlformats.org/officeDocument/2006/relationships/hyperlink" Target="https://cdn.aquifer.bible/aquifer-content/resources/FIAImages/fruit-wide.jpg" TargetMode="External"/><Relationship Id="rId23" Type="http://schemas.openxmlformats.org/officeDocument/2006/relationships/hyperlink" Target="https://cdn.aquifer.bible/aquifer-content/resources/FIAImages/fruit-close.jpg" TargetMode="External"/><Relationship Id="rId24" Type="http://schemas.openxmlformats.org/officeDocument/2006/relationships/hyperlink" Target="https://cdn.aquifer.bible/aquifer-content/resources/FIAImages/fruit-mid.jpg" TargetMode="External"/><Relationship Id="rId25" Type="http://schemas.openxmlformats.org/officeDocument/2006/relationships/hyperlink" Target="https://cdn.aquifer.bible/aquifer-content/resources/FIAImages/diningbench.jpg" TargetMode="External"/><Relationship Id="rId26" Type="http://schemas.openxmlformats.org/officeDocument/2006/relationships/hyperlink" Target="https://cdn.aquifer.bible/aquifer-content/resources/FIAImages/dining-bench.jpg" TargetMode="External"/><Relationship Id="rId27" Type="http://schemas.openxmlformats.org/officeDocument/2006/relationships/hyperlink" Target="https://cdn.aquifer.bible/aquifer-content/resources/FIAImages/dining-table-sitting.jpg" TargetMode="External"/><Relationship Id="rId28" Type="http://schemas.openxmlformats.org/officeDocument/2006/relationships/hyperlink" Target="https://cdn.aquifer.bible/aquifer-content/resources/FIAImages/dining-table-standing.jpg" TargetMode="External"/><Relationship Id="rId29" Type="http://schemas.openxmlformats.org/officeDocument/2006/relationships/hyperlink" Target="https://cdn.aquifer.bible/aquifer-content/resources/FIAImages/diseased-hand.jpg" TargetMode="External"/><Relationship Id="rId30" Type="http://schemas.openxmlformats.org/officeDocument/2006/relationships/hyperlink" Target="https://cdn.aquifer.bible/aquifer-content/resources/FIAImages/dogs-group.jpg" TargetMode="External"/><Relationship Id="rId31" Type="http://schemas.openxmlformats.org/officeDocument/2006/relationships/hyperlink" Target="https://cdn.aquifer.bible/aquifer-content/resources/FIAImages/dog-mangy.jpg" TargetMode="External"/><Relationship Id="rId32" Type="http://schemas.openxmlformats.org/officeDocument/2006/relationships/hyperlink" Target="https://cdn.aquifer.bible/aquifer-content/resources/FIAImages/dolphin-pod.jpg" TargetMode="External"/><Relationship Id="rId33" Type="http://schemas.openxmlformats.org/officeDocument/2006/relationships/hyperlink" Target="https://cdn.aquifer.bible/aquifer-content/resources/FIAImages/dolphin-close-up.jpg" TargetMode="External"/><Relationship Id="rId34" Type="http://schemas.openxmlformats.org/officeDocument/2006/relationships/hyperlink" Target="https://cdn.aquifer.bible/aquifer-content/resources/FIAImages/animal-wild-domesticated.jpg" TargetMode="External"/><Relationship Id="rId35" Type="http://schemas.openxmlformats.org/officeDocument/2006/relationships/hyperlink" Target="https://cdn.aquifer.bible/aquifer-content/resources/FIAImages/dove.jpg" TargetMode="External"/><Relationship Id="rId36" Type="http://schemas.openxmlformats.org/officeDocument/2006/relationships/hyperlink" Target="https://cdn.aquifer.bible/aquifer-content/resources/FIAImages/dove-flying.jpg" TargetMode="External"/><Relationship Id="rId37" Type="http://schemas.openxmlformats.org/officeDocument/2006/relationships/hyperlink" Target="https://cdn.aquifer.bible/aquifer-content/resources/FIAImages/drachma-closeup.jpg" TargetMode="External"/><Relationship Id="rId38" Type="http://schemas.openxmlformats.org/officeDocument/2006/relationships/hyperlink" Target="https://cdn.aquifer.bible/aquifer-content/resources/FIAImages/drachma.jpg" TargetMode="External"/><Relationship Id="rId39" Type="http://schemas.openxmlformats.org/officeDocument/2006/relationships/hyperlink" Target="https://cdn.aquifer.bible/aquifer-content/resources/FIAImages/river-valley.jpg" TargetMode="External"/><Relationship Id="rId40" Type="http://schemas.openxmlformats.org/officeDocument/2006/relationships/hyperlink" Target="https://cdn.aquifer.bible/aquifer-content/resources/FIAImages/dry-river-valley.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