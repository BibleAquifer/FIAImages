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Images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Nard Plant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Nard Plant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Narrow Street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Narrow Street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08277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82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Negev Desert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7919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91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Negev Desert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1823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8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Nests Inside Noah's 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Nests Inside Noah's 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Nests Inside Noah's 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Night Sky Filled with Stars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Night Sky Filled with Stars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Night Sky Filled with Stars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59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Nile River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552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55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Nile River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749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Noah's 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Noah's 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Noah's 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5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5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1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759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55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553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265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26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26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935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936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937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093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094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421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422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42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