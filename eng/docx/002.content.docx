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Images (SRV)</w:t>
      </w:r>
      <w:r>
        <w:rPr>
          <w:lang w:val="en_US" w:bidi="en_US"/>
        </w:rPr>
      </w:r>
    </w:p>
    <w:p>
      <w:pPr/>
      <w:r>
        <w:rPr>
          <w:lang w:val="en_US" w:bidi="en_US"/>
        </w:rPr>
      </w:r>
      <w:r>
        <w:rPr>
          <w:b/>
          <w:lang w:val="en_US" w:bidi="en_US"/>
        </w:rPr>
        <w:t>Familiarization, Internalization, Articulation (FIA) Images</w:t>
      </w:r>
      <w:r>
        <w:rPr>
          <w:lang w:val="en_US" w:bidi="en_US"/>
        </w:rPr>
        <w:t xml:space="preserve"> © 2023 SRV Partners Released under CC BY-SA 4.0 license. </w:t>
      </w:r>
      <w:r>
        <w:rPr>
          <w:lang w:val="en_US" w:bidi="en_US"/>
        </w:rPr>
        <w:t>Familiarization, Internalization, Articulation (FIA) Images</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2023 SRV Partners. Released under CC BY-SA 4.0 license by Mission Mutual</w:t>
      </w:r>
      <w:r>
        <w:rPr>
          <w:lang w:val="en_US" w:bidi="en_US"/>
        </w:rPr>
      </w:r>
      <w:r>
        <w:rPr>
          <w:lang w:val="en_US" w:bidi="en_US"/>
        </w:rPr>
      </w:r>
    </w:p>
    <w:p>
      <w:pPr>
        <w:pStyle w:val="Heading1"/>
      </w:pPr>
      <w:r>
        <w:rPr>
          <w:lang w:val="en_US" w:bidi="en_US"/>
        </w:rPr>
        <w:t>Images (SRV)</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B</w:t>
      </w:r>
      <w:r>
        <w:rPr>
          <w:lang w:val="en_US" w:bidi="en_US"/>
        </w:rPr>
      </w:r>
    </w:p>
    <w:p>
      <w:pPr/>
      <w:r>
        <w:rPr>
          <w:lang w:val="en_US" w:bidi="en_US"/>
        </w:rPr>
      </w:r>
      <w:r>
        <w:rPr>
          <w:i/>
          <w:lang w:val="en_US" w:bidi="en_US"/>
        </w:rPr>
        <w:t>Baby Goats, Baby Goats, Bar Lock, Bar Lock, Bar Lock, Barley, Barley, Barley Loaves and Fish, Barn, Barn, Basket as a Bushel, Basket as a Bushel, Basket for Provisions, Basket for Provisions, Basket for Provisions, Baskets of Pastries, Baskets of Pastries, Baskets of Pastries, Belt, Bird Nest, Bird Nest, Birds of Prey, Birds of Prey, Bitter herbs, Bitter herbs, Black Sheep, Black Sheep, Black Sheep, Blue/Purple Wool Cloth, Boat, Boil on Skin, Bow and Arrows, Bow and Arrows, Bow and Arrows, Bowing on the Ground, Branch of Almond Tree, Branch of Plane Tree, Brand, Brand, Bread, Bread, Bread Dough Rising, Bread of the Presence, Bread of the Presence, Broken Pottery, Broken Pottery, Bronze and Iron Tools, Bronze and Iron Tools, Bronze S Clasp, Bronze S Clasp, Bull, Burial Hole</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Baby Goats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https://cdn.aquifer.bible/aquifer-content/resources/FIAImages/goat-baby.jpg&gt;</w:t>
      </w:r>
    </w:p>
    <w:p>
      <w:pPr/>
      <w:r>
        <w:rPr>
          <w:lang w:val="en_US" w:bidi="en_US"/>
        </w:rPr>
      </w:r>
      <w:hyperlink r:id="rId1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Baby Goats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https://cdn.aquifer.bible/aquifer-content/resources/FIAImages/goat-baby-view.jpg&gt;</w:t>
      </w:r>
    </w:p>
    <w:p>
      <w:pPr/>
      <w:r>
        <w:rPr>
          <w:lang w:val="en_US" w:bidi="en_US"/>
        </w:rPr>
      </w:r>
      <w:hyperlink r:id="rId1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Bar Lock</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https://cdn.aquifer.bible/aquifer-content/resources/FIAImages/lock-bar-door.jpg&gt;</w:t>
      </w:r>
    </w:p>
    <w:p>
      <w:pPr/>
      <w:r>
        <w:rPr>
          <w:lang w:val="en_US" w:bidi="en_US"/>
        </w:rPr>
      </w:r>
      <w:hyperlink r:id="rId1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Bar Lock</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https://cdn.aquifer.bible/aquifer-content/resources/FIAImages/lock-bar-side.jpg&gt;</w:t>
      </w:r>
    </w:p>
    <w:p>
      <w:pPr/>
      <w:r>
        <w:rPr>
          <w:lang w:val="en_US" w:bidi="en_US"/>
        </w:rPr>
      </w:r>
      <w:hyperlink r:id="rId1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Bar Lock</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https://cdn.aquifer.bible/aquifer-content/resources/FIAImages/lock-bar-front.jpg&gt;</w:t>
      </w:r>
    </w:p>
    <w:p>
      <w:pPr/>
      <w:r>
        <w:rPr>
          <w:lang w:val="en_US" w:bidi="en_US"/>
        </w:rPr>
      </w:r>
      <w:hyperlink r:id="rId1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Barley</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https://cdn.aquifer.bible/aquifer-content/resources/FIAImages/barley-head.jpg&gt;</w:t>
      </w:r>
    </w:p>
    <w:p>
      <w:pPr/>
      <w:r>
        <w:rPr>
          <w:lang w:val="en_US" w:bidi="en_US"/>
        </w:rPr>
      </w:r>
      <w:hyperlink r:id="rId1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Barley</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https://cdn.aquifer.bible/aquifer-content/resources/FIAImages/barley-wide.jpg&gt;</w:t>
      </w:r>
    </w:p>
    <w:p>
      <w:pPr/>
      <w:r>
        <w:rPr>
          <w:lang w:val="en_US" w:bidi="en_US"/>
        </w:rPr>
      </w:r>
      <w:hyperlink r:id="rId1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Barley Loaves and Fish</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https://cdn.aquifer.bible/aquifer-content/resources/FIAImages/loaves-fish.jpg&gt;</w:t>
      </w:r>
    </w:p>
    <w:p>
      <w:pPr/>
      <w:r>
        <w:rPr>
          <w:lang w:val="en_US" w:bidi="en_US"/>
        </w:rPr>
      </w:r>
      <w:hyperlink r:id="rId2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Barn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https://cdn.aquifer.bible/aquifer-content/resources/FIAImages/barn-internal.jpg&gt;</w:t>
      </w:r>
    </w:p>
    <w:p>
      <w:pPr/>
      <w:r>
        <w:rPr>
          <w:lang w:val="en_US" w:bidi="en_US"/>
        </w:rPr>
      </w:r>
      <w:hyperlink r:id="rId2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Barn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https://cdn.aquifer.bible/aquifer-content/resources/FIAImages/barn-external.jpg&gt;</w:t>
      </w:r>
    </w:p>
    <w:p>
      <w:pPr/>
      <w:r>
        <w:rPr>
          <w:lang w:val="en_US" w:bidi="en_US"/>
        </w:rPr>
      </w:r>
      <w:hyperlink r:id="rId2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Basket as a Bushel</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https://cdn.aquifer.bible/aquifer-content/resources/FIAImages/basket-bushel-wide.jpg&gt;</w:t>
      </w:r>
    </w:p>
    <w:p>
      <w:pPr/>
      <w:r>
        <w:rPr>
          <w:lang w:val="en_US" w:bidi="en_US"/>
        </w:rPr>
      </w:r>
      <w:hyperlink r:id="rId2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Basket as a Bushel</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https://cdn.aquifer.bible/aquifer-content/resources/FIAImages/basket-as-bushel.jpg&gt;</w:t>
      </w:r>
    </w:p>
    <w:p>
      <w:pPr/>
      <w:r>
        <w:rPr>
          <w:lang w:val="en_US" w:bidi="en_US"/>
        </w:rPr>
      </w:r>
      <w:hyperlink r:id="rId2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Basket for Provisions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https://cdn.aquifer.bible/aquifer-content/resources/FIAImages/basket-provisions-full.jpg&gt;</w:t>
      </w:r>
    </w:p>
    <w:p>
      <w:pPr/>
      <w:r>
        <w:rPr>
          <w:lang w:val="en_US" w:bidi="en_US"/>
        </w:rPr>
      </w:r>
      <w:hyperlink r:id="rId2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Basket for Provisions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https://cdn.aquifer.bible/aquifer-content/resources/FIAImages/basket-provisions-back.jpg&gt;</w:t>
      </w:r>
    </w:p>
    <w:p>
      <w:pPr/>
      <w:r>
        <w:rPr>
          <w:lang w:val="en_US" w:bidi="en_US"/>
        </w:rPr>
      </w:r>
      <w:hyperlink r:id="rId2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Basket for Provisions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https://cdn.aquifer.bible/aquifer-content/resources/FIAImages/basket-provisions-close.jpg&gt;</w:t>
      </w:r>
    </w:p>
    <w:p>
      <w:pPr/>
      <w:r>
        <w:rPr>
          <w:lang w:val="en_US" w:bidi="en_US"/>
        </w:rPr>
      </w:r>
      <w:hyperlink r:id="rId2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Baskets of Pastries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https://cdn.aquifer.bible/aquifer-content/resources/FIAImages/basket-pastries-close.jpg&gt;</w:t>
      </w:r>
    </w:p>
    <w:p>
      <w:pPr/>
      <w:r>
        <w:rPr>
          <w:lang w:val="en_US" w:bidi="en_US"/>
        </w:rPr>
      </w:r>
      <w:hyperlink r:id="rId2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Baskets of Pastries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https://cdn.aquifer.bible/aquifer-content/resources/FIAImages/basket-pastries-holding.jpg&gt;</w:t>
      </w:r>
    </w:p>
    <w:p>
      <w:pPr/>
      <w:r>
        <w:rPr>
          <w:lang w:val="en_US" w:bidi="en_US"/>
        </w:rPr>
      </w:r>
      <w:hyperlink r:id="rId2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Baskets of Pastries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https://cdn.aquifer.bible/aquifer-content/resources/FIAImages/basket-pastries.jpg&gt;</w:t>
      </w:r>
    </w:p>
    <w:p>
      <w:pPr/>
      <w:r>
        <w:rPr>
          <w:lang w:val="en_US" w:bidi="en_US"/>
        </w:rPr>
      </w:r>
      <w:hyperlink r:id="rId3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Belt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https://cdn.aquifer.bible/aquifer-content/resources/FIAImages/belt-wide.jpg&gt;</w:t>
      </w:r>
    </w:p>
    <w:p>
      <w:pPr/>
      <w:r>
        <w:rPr>
          <w:lang w:val="en_US" w:bidi="en_US"/>
        </w:rPr>
      </w:r>
      <w:hyperlink r:id="rId3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Bird Nest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https://cdn.aquifer.bible/aquifer-content/resources/FIAImages/bird-nest-close.jpg&gt;</w:t>
      </w:r>
    </w:p>
    <w:p>
      <w:pPr/>
      <w:r>
        <w:rPr>
          <w:lang w:val="en_US" w:bidi="en_US"/>
        </w:rPr>
      </w:r>
      <w:hyperlink r:id="rId3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Bird Nest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https://cdn.aquifer.bible/aquifer-content/resources/FIAImages/bird-nest-full.jpg&gt;</w:t>
      </w:r>
    </w:p>
    <w:p>
      <w:pPr/>
      <w:r>
        <w:rPr>
          <w:lang w:val="en_US" w:bidi="en_US"/>
        </w:rPr>
      </w:r>
      <w:hyperlink r:id="rId3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Birds of Prey</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https://cdn.aquifer.bible/aquifer-content/resources/FIAImages/birds-of-prey.jpg&gt;</w:t>
      </w:r>
    </w:p>
    <w:p>
      <w:pPr/>
      <w:r>
        <w:rPr>
          <w:lang w:val="en_US" w:bidi="en_US"/>
        </w:rPr>
      </w:r>
      <w:hyperlink r:id="rId3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Birds of Prey</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https://cdn.aquifer.bible/aquifer-content/resources/FIAImages/birds-vultures.jpg&gt;</w:t>
      </w:r>
    </w:p>
    <w:p>
      <w:pPr/>
      <w:r>
        <w:rPr>
          <w:lang w:val="en_US" w:bidi="en_US"/>
        </w:rPr>
      </w:r>
      <w:hyperlink r:id="rId3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Bitter herbs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https://cdn.aquifer.bible/aquifer-content/resources/FIAImages/bitter-herbs.jpg&gt;</w:t>
      </w:r>
    </w:p>
    <w:p>
      <w:pPr/>
      <w:r>
        <w:rPr>
          <w:lang w:val="en_US" w:bidi="en_US"/>
        </w:rPr>
      </w:r>
      <w:hyperlink r:id="rId3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Bitter herbs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https://cdn.aquifer.bible/aquifer-content/resources/FIAImages/bitter-herbs-wide.jpg&gt;</w:t>
      </w:r>
    </w:p>
    <w:p>
      <w:pPr/>
      <w:r>
        <w:rPr>
          <w:lang w:val="en_US" w:bidi="en_US"/>
        </w:rPr>
      </w:r>
      <w:hyperlink r:id="rId3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Black Sheep</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https://cdn.aquifer.bible/aquifer-content/resources/FIAImages/sheep-black-close.jpg&gt;</w:t>
      </w:r>
    </w:p>
    <w:p>
      <w:pPr/>
      <w:r>
        <w:rPr>
          <w:lang w:val="en_US" w:bidi="en_US"/>
        </w:rPr>
      </w:r>
      <w:hyperlink r:id="rId3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Black Sheep</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https://cdn.aquifer.bible/aquifer-content/resources/FIAImages/sheep-black.jpg&gt;</w:t>
      </w:r>
    </w:p>
    <w:p>
      <w:pPr/>
      <w:r>
        <w:rPr>
          <w:lang w:val="en_US" w:bidi="en_US"/>
        </w:rPr>
      </w:r>
      <w:hyperlink r:id="rId3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Black Sheep</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https://cdn.aquifer.bible/aquifer-content/resources/FIAImages/sheep-black-view.jpg&gt;</w:t>
      </w:r>
    </w:p>
    <w:p>
      <w:pPr/>
      <w:r>
        <w:rPr>
          <w:lang w:val="en_US" w:bidi="en_US"/>
        </w:rPr>
      </w:r>
      <w:hyperlink r:id="rId4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Blue/Purple Wool Cloth</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https://cdn.aquifer.bible/aquifer-content/resources/FIAImages/cloths-blue-purple.jpg&gt;</w:t>
      </w:r>
    </w:p>
    <w:p>
      <w:pPr/>
      <w:r>
        <w:rPr>
          <w:lang w:val="en_US" w:bidi="en_US"/>
        </w:rPr>
      </w:r>
      <w:hyperlink r:id="rId4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Boat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https://cdn.aquifer.bible/aquifer-content/resources/FIAImages/boat.jpg&gt;</w:t>
      </w:r>
    </w:p>
    <w:p>
      <w:pPr/>
      <w:r>
        <w:rPr>
          <w:lang w:val="en_US" w:bidi="en_US"/>
        </w:rPr>
      </w:r>
      <w:hyperlink r:id="rId4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Boil on Skin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https://cdn.aquifer.bible/aquifer-content/resources/FIAImages/boil.jpg&gt;</w:t>
      </w:r>
    </w:p>
    <w:p>
      <w:pPr/>
      <w:r>
        <w:rPr>
          <w:lang w:val="en_US" w:bidi="en_US"/>
        </w:rPr>
      </w:r>
      <w:hyperlink r:id="rId4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Bow and Arrows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https://cdn.aquifer.bible/aquifer-content/resources/FIAImages/bow-arrow-wide.jpg&gt;</w:t>
      </w:r>
    </w:p>
    <w:p>
      <w:pPr/>
      <w:r>
        <w:rPr>
          <w:lang w:val="en_US" w:bidi="en_US"/>
        </w:rPr>
      </w:r>
      <w:hyperlink r:id="rId4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Bow and Arrows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https://cdn.aquifer.bible/aquifer-content/resources/FIAImages/bow-arrow-detail.jpg&gt;</w:t>
      </w:r>
    </w:p>
    <w:p>
      <w:pPr/>
      <w:r>
        <w:rPr>
          <w:lang w:val="en_US" w:bidi="en_US"/>
        </w:rPr>
      </w:r>
      <w:hyperlink r:id="rId4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Bow and Arrows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https://cdn.aquifer.bible/aquifer-content/resources/FIAImages/bow-and-arrow.jpg&gt;</w:t>
      </w:r>
    </w:p>
    <w:p>
      <w:pPr/>
      <w:r>
        <w:rPr>
          <w:lang w:val="en_US" w:bidi="en_US"/>
        </w:rPr>
      </w:r>
      <w:hyperlink r:id="rId4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Bowing on the Ground</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https://cdn.aquifer.bible/aquifer-content/resources/FIAImages/bowing-ground.jpg&gt;</w:t>
      </w:r>
    </w:p>
    <w:p>
      <w:pPr/>
      <w:r>
        <w:rPr>
          <w:lang w:val="en_US" w:bidi="en_US"/>
        </w:rPr>
      </w:r>
      <w:hyperlink r:id="rId4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Branch of Almond Tree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https://cdn.aquifer.bible/aquifer-content/resources/FIAImages/bark-peeling.jpg&gt;</w:t>
      </w:r>
    </w:p>
    <w:p>
      <w:pPr/>
      <w:r>
        <w:rPr>
          <w:lang w:val="en_US" w:bidi="en_US"/>
        </w:rPr>
      </w:r>
      <w:hyperlink r:id="rId4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Branch of Plane Tree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https://cdn.aquifer.bible/aquifer-content/resources/FIAImages/cup-divination.jpg&gt;</w:t>
      </w:r>
    </w:p>
    <w:p>
      <w:pPr/>
      <w:r>
        <w:rPr>
          <w:lang w:val="en_US" w:bidi="en_US"/>
        </w:rPr>
      </w:r>
      <w:hyperlink r:id="rId4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Brand</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https://cdn.aquifer.bible/aquifer-content/resources/FIAImages/brand-view.jpg&gt;</w:t>
      </w:r>
    </w:p>
    <w:p>
      <w:pPr/>
      <w:r>
        <w:rPr>
          <w:lang w:val="en_US" w:bidi="en_US"/>
        </w:rPr>
      </w:r>
      <w:hyperlink r:id="rId5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Brand</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https://cdn.aquifer.bible/aquifer-content/resources/FIAImages/brand.jpg&gt;</w:t>
      </w:r>
    </w:p>
    <w:p>
      <w:pPr/>
      <w:r>
        <w:rPr>
          <w:lang w:val="en_US" w:bidi="en_US"/>
        </w:rPr>
      </w:r>
      <w:hyperlink r:id="rId5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Bread</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https://cdn.aquifer.bible/aquifer-content/resources/FIAImages/bread.jpg&gt;</w:t>
      </w:r>
    </w:p>
    <w:p>
      <w:pPr/>
      <w:r>
        <w:rPr>
          <w:lang w:val="en_US" w:bidi="en_US"/>
        </w:rPr>
      </w:r>
      <w:hyperlink r:id="rId5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Bread</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https://cdn.aquifer.bible/aquifer-content/resources/FIAImages/bread-close.jpg&gt;</w:t>
      </w:r>
    </w:p>
    <w:p>
      <w:pPr/>
      <w:r>
        <w:rPr>
          <w:lang w:val="en_US" w:bidi="en_US"/>
        </w:rPr>
      </w:r>
      <w:hyperlink r:id="rId5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Bread Dough Rising</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https://cdn.aquifer.bible/aquifer-content/resources/FIAImages/bread-dough-rising.jpg&gt;</w:t>
      </w:r>
    </w:p>
    <w:p>
      <w:pPr/>
      <w:r>
        <w:rPr>
          <w:lang w:val="en_US" w:bidi="en_US"/>
        </w:rPr>
      </w:r>
      <w:hyperlink r:id="rId5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Bread of the Presence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https://cdn.aquifer.bible/aquifer-content/resources/FIAImages/bread-of-presence.jpg&gt;</w:t>
      </w:r>
    </w:p>
    <w:p>
      <w:pPr/>
      <w:r>
        <w:rPr>
          <w:lang w:val="en_US" w:bidi="en_US"/>
        </w:rPr>
      </w:r>
      <w:hyperlink r:id="rId5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Bread of the Presence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https://cdn.aquifer.bible/aquifer-content/resources/FIAImages/bread-presence.jpg&gt;</w:t>
      </w:r>
    </w:p>
    <w:p>
      <w:pPr/>
      <w:r>
        <w:rPr>
          <w:lang w:val="en_US" w:bidi="en_US"/>
        </w:rPr>
      </w:r>
      <w:hyperlink r:id="rId5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Broken Pottery</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https://cdn.aquifer.bible/aquifer-content/resources/FIAImages/broken-pottery-close.jpg&gt;</w:t>
      </w:r>
    </w:p>
    <w:p>
      <w:pPr/>
      <w:r>
        <w:rPr>
          <w:lang w:val="en_US" w:bidi="en_US"/>
        </w:rPr>
      </w:r>
      <w:hyperlink r:id="rId5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Broken Pottery</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https://cdn.aquifer.bible/aquifer-content/resources/FIAImages/broken-pottery-full.jpg&gt;</w:t>
      </w:r>
    </w:p>
    <w:p>
      <w:pPr/>
      <w:r>
        <w:rPr>
          <w:lang w:val="en_US" w:bidi="en_US"/>
        </w:rPr>
      </w:r>
      <w:hyperlink r:id="rId5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Bronze and Iron Tools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https://cdn.aquifer.bible/aquifer-content/resources/FIAImages/iron-bronze-tools-one.jpg&gt;</w:t>
      </w:r>
    </w:p>
    <w:p>
      <w:pPr/>
      <w:r>
        <w:rPr>
          <w:lang w:val="en_US" w:bidi="en_US"/>
        </w:rPr>
      </w:r>
      <w:hyperlink r:id="rId5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Bronze and Iron Tools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https://cdn.aquifer.bible/aquifer-content/resources/FIAImages/iron-bronze-tools.jpg&gt;</w:t>
      </w:r>
    </w:p>
    <w:p>
      <w:pPr/>
      <w:r>
        <w:rPr>
          <w:lang w:val="en_US" w:bidi="en_US"/>
        </w:rPr>
      </w:r>
      <w:hyperlink r:id="rId6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Bronze S Clasp</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https://cdn.aquifer.bible/aquifer-content/resources/FIAImages/clasp-bronze-view.jpg&gt;</w:t>
      </w:r>
    </w:p>
    <w:p>
      <w:pPr/>
      <w:r>
        <w:rPr>
          <w:lang w:val="en_US" w:bidi="en_US"/>
        </w:rPr>
      </w:r>
      <w:hyperlink r:id="rId6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Bronze S Clasp</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https://cdn.aquifer.bible/aquifer-content/resources/FIAImages/clasp-bronze.jpg&gt;</w:t>
      </w:r>
    </w:p>
    <w:p>
      <w:pPr/>
      <w:r>
        <w:rPr>
          <w:lang w:val="en_US" w:bidi="en_US"/>
        </w:rPr>
      </w:r>
      <w:hyperlink r:id="rId6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Bull</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https://cdn.aquifer.bible/aquifer-content/resources/FIAImages/bull.jpg&gt;</w:t>
      </w:r>
    </w:p>
    <w:p>
      <w:pPr/>
      <w:r>
        <w:rPr>
          <w:lang w:val="en_US" w:bidi="en_US"/>
        </w:rPr>
      </w:r>
      <w:hyperlink r:id="rId6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Burial Hole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https://cdn.aquifer.bible/aquifer-content/resources/FIAImages/burial-hole.jpg&gt;</w:t>
      </w:r>
    </w:p>
    <w:p>
      <w:pPr/>
      <w:r>
        <w:rPr>
          <w:lang w:val="en_US" w:bidi="en_US"/>
        </w:rPr>
      </w:r>
      <w:hyperlink r:id="rId64">
        <w:r>
          <w:rPr>
            <w:lang w:val="en_US" w:bidi="en_US"/>
          </w:rPr>
          <w:rPr>
            <w:color w:val="0000EE"/>
            <w:u w:val="single"/>
          </w:rPr>
          <w:t>link</w:t>
        </w:r>
      </w:hyperlink>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dn.aquifer.bible/aquifer-content/resources/FIAImages/goat-baby.jpg" TargetMode="External"/><Relationship Id="rId14" Type="http://schemas.openxmlformats.org/officeDocument/2006/relationships/hyperlink" Target="https://cdn.aquifer.bible/aquifer-content/resources/FIAImages/goat-baby-view.jpg" TargetMode="External"/><Relationship Id="rId15" Type="http://schemas.openxmlformats.org/officeDocument/2006/relationships/hyperlink" Target="https://cdn.aquifer.bible/aquifer-content/resources/FIAImages/lock-bar-door.jpg" TargetMode="External"/><Relationship Id="rId16" Type="http://schemas.openxmlformats.org/officeDocument/2006/relationships/hyperlink" Target="https://cdn.aquifer.bible/aquifer-content/resources/FIAImages/lock-bar-side.jpg" TargetMode="External"/><Relationship Id="rId17" Type="http://schemas.openxmlformats.org/officeDocument/2006/relationships/hyperlink" Target="https://cdn.aquifer.bible/aquifer-content/resources/FIAImages/lock-bar-front.jpg" TargetMode="External"/><Relationship Id="rId18" Type="http://schemas.openxmlformats.org/officeDocument/2006/relationships/hyperlink" Target="https://cdn.aquifer.bible/aquifer-content/resources/FIAImages/barley-head.jpg" TargetMode="External"/><Relationship Id="rId19" Type="http://schemas.openxmlformats.org/officeDocument/2006/relationships/hyperlink" Target="https://cdn.aquifer.bible/aquifer-content/resources/FIAImages/barley-wide.jpg" TargetMode="External"/><Relationship Id="rId20" Type="http://schemas.openxmlformats.org/officeDocument/2006/relationships/hyperlink" Target="https://cdn.aquifer.bible/aquifer-content/resources/FIAImages/loaves-fish.jpg" TargetMode="External"/><Relationship Id="rId21" Type="http://schemas.openxmlformats.org/officeDocument/2006/relationships/hyperlink" Target="https://cdn.aquifer.bible/aquifer-content/resources/FIAImages/barn-internal.jpg" TargetMode="External"/><Relationship Id="rId22" Type="http://schemas.openxmlformats.org/officeDocument/2006/relationships/hyperlink" Target="https://cdn.aquifer.bible/aquifer-content/resources/FIAImages/barn-external.jpg" TargetMode="External"/><Relationship Id="rId23" Type="http://schemas.openxmlformats.org/officeDocument/2006/relationships/hyperlink" Target="https://cdn.aquifer.bible/aquifer-content/resources/FIAImages/basket-bushel-wide.jpg" TargetMode="External"/><Relationship Id="rId24" Type="http://schemas.openxmlformats.org/officeDocument/2006/relationships/hyperlink" Target="https://cdn.aquifer.bible/aquifer-content/resources/FIAImages/basket-as-bushel.jpg" TargetMode="External"/><Relationship Id="rId25" Type="http://schemas.openxmlformats.org/officeDocument/2006/relationships/hyperlink" Target="https://cdn.aquifer.bible/aquifer-content/resources/FIAImages/basket-provisions-full.jpg" TargetMode="External"/><Relationship Id="rId26" Type="http://schemas.openxmlformats.org/officeDocument/2006/relationships/hyperlink" Target="https://cdn.aquifer.bible/aquifer-content/resources/FIAImages/basket-provisions-back.jpg" TargetMode="External"/><Relationship Id="rId27" Type="http://schemas.openxmlformats.org/officeDocument/2006/relationships/hyperlink" Target="https://cdn.aquifer.bible/aquifer-content/resources/FIAImages/basket-provisions-close.jpg" TargetMode="External"/><Relationship Id="rId28" Type="http://schemas.openxmlformats.org/officeDocument/2006/relationships/hyperlink" Target="https://cdn.aquifer.bible/aquifer-content/resources/FIAImages/basket-pastries-close.jpg" TargetMode="External"/><Relationship Id="rId29" Type="http://schemas.openxmlformats.org/officeDocument/2006/relationships/hyperlink" Target="https://cdn.aquifer.bible/aquifer-content/resources/FIAImages/basket-pastries-holding.jpg" TargetMode="External"/><Relationship Id="rId30" Type="http://schemas.openxmlformats.org/officeDocument/2006/relationships/hyperlink" Target="https://cdn.aquifer.bible/aquifer-content/resources/FIAImages/basket-pastries.jpg" TargetMode="External"/><Relationship Id="rId31" Type="http://schemas.openxmlformats.org/officeDocument/2006/relationships/hyperlink" Target="https://cdn.aquifer.bible/aquifer-content/resources/FIAImages/belt-wide.jpg" TargetMode="External"/><Relationship Id="rId32" Type="http://schemas.openxmlformats.org/officeDocument/2006/relationships/hyperlink" Target="https://cdn.aquifer.bible/aquifer-content/resources/FIAImages/bird-nest-close.jpg" TargetMode="External"/><Relationship Id="rId33" Type="http://schemas.openxmlformats.org/officeDocument/2006/relationships/hyperlink" Target="https://cdn.aquifer.bible/aquifer-content/resources/FIAImages/bird-nest-full.jpg" TargetMode="External"/><Relationship Id="rId34" Type="http://schemas.openxmlformats.org/officeDocument/2006/relationships/hyperlink" Target="https://cdn.aquifer.bible/aquifer-content/resources/FIAImages/birds-of-prey.jpg" TargetMode="External"/><Relationship Id="rId35" Type="http://schemas.openxmlformats.org/officeDocument/2006/relationships/hyperlink" Target="https://cdn.aquifer.bible/aquifer-content/resources/FIAImages/birds-vultures.jpg" TargetMode="External"/><Relationship Id="rId36" Type="http://schemas.openxmlformats.org/officeDocument/2006/relationships/hyperlink" Target="https://cdn.aquifer.bible/aquifer-content/resources/FIAImages/bitter-herbs.jpg" TargetMode="External"/><Relationship Id="rId37" Type="http://schemas.openxmlformats.org/officeDocument/2006/relationships/hyperlink" Target="https://cdn.aquifer.bible/aquifer-content/resources/FIAImages/bitter-herbs-wide.jpg" TargetMode="External"/><Relationship Id="rId38" Type="http://schemas.openxmlformats.org/officeDocument/2006/relationships/hyperlink" Target="https://cdn.aquifer.bible/aquifer-content/resources/FIAImages/sheep-black-close.jpg" TargetMode="External"/><Relationship Id="rId39" Type="http://schemas.openxmlformats.org/officeDocument/2006/relationships/hyperlink" Target="https://cdn.aquifer.bible/aquifer-content/resources/FIAImages/sheep-black.jpg" TargetMode="External"/><Relationship Id="rId40" Type="http://schemas.openxmlformats.org/officeDocument/2006/relationships/hyperlink" Target="https://cdn.aquifer.bible/aquifer-content/resources/FIAImages/sheep-black-view.jpg" TargetMode="External"/><Relationship Id="rId41" Type="http://schemas.openxmlformats.org/officeDocument/2006/relationships/hyperlink" Target="https://cdn.aquifer.bible/aquifer-content/resources/FIAImages/cloths-blue-purple.jpg" TargetMode="External"/><Relationship Id="rId42" Type="http://schemas.openxmlformats.org/officeDocument/2006/relationships/hyperlink" Target="https://cdn.aquifer.bible/aquifer-content/resources/FIAImages/boat.jpg" TargetMode="External"/><Relationship Id="rId43" Type="http://schemas.openxmlformats.org/officeDocument/2006/relationships/hyperlink" Target="https://cdn.aquifer.bible/aquifer-content/resources/FIAImages/boil.jpg" TargetMode="External"/><Relationship Id="rId44" Type="http://schemas.openxmlformats.org/officeDocument/2006/relationships/hyperlink" Target="https://cdn.aquifer.bible/aquifer-content/resources/FIAImages/bow-arrow-wide.jpg" TargetMode="External"/><Relationship Id="rId45" Type="http://schemas.openxmlformats.org/officeDocument/2006/relationships/hyperlink" Target="https://cdn.aquifer.bible/aquifer-content/resources/FIAImages/bow-arrow-detail.jpg" TargetMode="External"/><Relationship Id="rId46" Type="http://schemas.openxmlformats.org/officeDocument/2006/relationships/hyperlink" Target="https://cdn.aquifer.bible/aquifer-content/resources/FIAImages/bow-and-arrow.jpg" TargetMode="External"/><Relationship Id="rId47" Type="http://schemas.openxmlformats.org/officeDocument/2006/relationships/hyperlink" Target="https://cdn.aquifer.bible/aquifer-content/resources/FIAImages/bowing-ground.jpg" TargetMode="External"/><Relationship Id="rId48" Type="http://schemas.openxmlformats.org/officeDocument/2006/relationships/hyperlink" Target="https://cdn.aquifer.bible/aquifer-content/resources/FIAImages/bark-peeling.jpg" TargetMode="External"/><Relationship Id="rId49" Type="http://schemas.openxmlformats.org/officeDocument/2006/relationships/hyperlink" Target="https://cdn.aquifer.bible/aquifer-content/resources/FIAImages/cup-divination.jpg" TargetMode="External"/><Relationship Id="rId50" Type="http://schemas.openxmlformats.org/officeDocument/2006/relationships/hyperlink" Target="https://cdn.aquifer.bible/aquifer-content/resources/FIAImages/brand-view.jpg" TargetMode="External"/><Relationship Id="rId51" Type="http://schemas.openxmlformats.org/officeDocument/2006/relationships/hyperlink" Target="https://cdn.aquifer.bible/aquifer-content/resources/FIAImages/brand.jpg" TargetMode="External"/><Relationship Id="rId52" Type="http://schemas.openxmlformats.org/officeDocument/2006/relationships/hyperlink" Target="https://cdn.aquifer.bible/aquifer-content/resources/FIAImages/bread.jpg" TargetMode="External"/><Relationship Id="rId53" Type="http://schemas.openxmlformats.org/officeDocument/2006/relationships/hyperlink" Target="https://cdn.aquifer.bible/aquifer-content/resources/FIAImages/bread-close.jpg" TargetMode="External"/><Relationship Id="rId54" Type="http://schemas.openxmlformats.org/officeDocument/2006/relationships/hyperlink" Target="https://cdn.aquifer.bible/aquifer-content/resources/FIAImages/bread-dough-rising.jpg" TargetMode="External"/><Relationship Id="rId55" Type="http://schemas.openxmlformats.org/officeDocument/2006/relationships/hyperlink" Target="https://cdn.aquifer.bible/aquifer-content/resources/FIAImages/bread-of-presence.jpg" TargetMode="External"/><Relationship Id="rId56" Type="http://schemas.openxmlformats.org/officeDocument/2006/relationships/hyperlink" Target="https://cdn.aquifer.bible/aquifer-content/resources/FIAImages/bread-presence.jpg" TargetMode="External"/><Relationship Id="rId57" Type="http://schemas.openxmlformats.org/officeDocument/2006/relationships/hyperlink" Target="https://cdn.aquifer.bible/aquifer-content/resources/FIAImages/broken-pottery-close.jpg" TargetMode="External"/><Relationship Id="rId58" Type="http://schemas.openxmlformats.org/officeDocument/2006/relationships/hyperlink" Target="https://cdn.aquifer.bible/aquifer-content/resources/FIAImages/broken-pottery-full.jpg" TargetMode="External"/><Relationship Id="rId59" Type="http://schemas.openxmlformats.org/officeDocument/2006/relationships/hyperlink" Target="https://cdn.aquifer.bible/aquifer-content/resources/FIAImages/iron-bronze-tools-one.jpg" TargetMode="External"/><Relationship Id="rId60" Type="http://schemas.openxmlformats.org/officeDocument/2006/relationships/hyperlink" Target="https://cdn.aquifer.bible/aquifer-content/resources/FIAImages/iron-bronze-tools.jpg" TargetMode="External"/><Relationship Id="rId61" Type="http://schemas.openxmlformats.org/officeDocument/2006/relationships/hyperlink" Target="https://cdn.aquifer.bible/aquifer-content/resources/FIAImages/clasp-bronze-view.jpg" TargetMode="External"/><Relationship Id="rId62" Type="http://schemas.openxmlformats.org/officeDocument/2006/relationships/hyperlink" Target="https://cdn.aquifer.bible/aquifer-content/resources/FIAImages/clasp-bronze.jpg" TargetMode="External"/><Relationship Id="rId63" Type="http://schemas.openxmlformats.org/officeDocument/2006/relationships/hyperlink" Target="https://cdn.aquifer.bible/aquifer-content/resources/FIAImages/bull.jpg" TargetMode="External"/><Relationship Id="rId64" Type="http://schemas.openxmlformats.org/officeDocument/2006/relationships/hyperlink" Target="https://cdn.aquifer.bible/aquifer-content/resources/FIAImages/burial-hole.jp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