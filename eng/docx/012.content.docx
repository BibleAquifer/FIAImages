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Images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Images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Laden Donkey, Laden Donkey, Laden Donkey, Lamb, Lamb, Lamb, Lampstand, Lampstand, Landscape of Haran, Landscape of Haran, Landscape of Haran, Landscape of Shinar Region, Large Basket, Large Basket, Lead-Tipped Whip, Leather Bucket, Leather Bucket, Leek, Leek, Lightning, Lightning, Lilies, Lilies, Long Sheet of Linen Cloth, Lots, Lots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Laden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https://cdn.aquifer.bible/aquifer-content/resources/FIAImages/donkey-laden-single.jpg&gt;</w:t>
      </w:r>
    </w:p>
    <w:p>
      <w:pPr/>
      <w:r>
        <w:rPr>
          <w:lang w:val="en_US" w:bidi="en_US"/>
        </w:rPr>
      </w:r>
      <w:hyperlink r:id="rId13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Laden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https://cdn.aquifer.bible/aquifer-content/resources/FIAImages/donkey-laden-view.jpg&gt;</w:t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Laden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https://cdn.aquifer.bible/aquifer-content/resources/FIAImages/donkey-laden.jpg&gt;</w:t>
      </w:r>
    </w:p>
    <w:p>
      <w:pPr/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Lamb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https://cdn.aquifer.bible/aquifer-content/resources/FIAImages/lamb-full-height.jpg&gt;</w:t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Lamb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https://cdn.aquifer.bible/aquifer-content/resources/FIAImages/lamb-bottle-fed.jpg&gt;</w:t>
      </w:r>
    </w:p>
    <w:p>
      <w:pPr/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Lamb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https://cdn.aquifer.bible/aquifer-content/resources/FIAImages/lamb-with-mother.jpg&gt;</w:t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Lampstand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https://cdn.aquifer.bible/aquifer-content/resources/FIAImages/lampstand-sat.jpg&gt;</w:t>
      </w:r>
    </w:p>
    <w:p>
      <w:pPr/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Lampstand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https://cdn.aquifer.bible/aquifer-content/resources/FIAImages/lampstand.jpg&gt;</w:t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Landscape of Haran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https://cdn.aquifer.bible/aquifer-content/resources/FIAImages/landscape-haran-closeup.jpg&gt;</w:t>
      </w:r>
    </w:p>
    <w:p>
      <w:pPr/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Landscape of Haran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https://cdn.aquifer.bible/aquifer-content/resources/FIAImages/landscape-haran-close.jpg&gt;</w:t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Landscape of Haran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https://cdn.aquifer.bible/aquifer-content/resources/FIAImages/landscape-haran.jpg&gt;</w:t>
      </w:r>
    </w:p>
    <w:p>
      <w:pPr/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Landscape of Shinar Region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https://cdn.aquifer.bible/aquifer-content/resources/FIAImages/landscape-shinar.jpg&gt;</w:t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Large Basket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https://cdn.aquifer.bible/aquifer-content/resources/FIAImages/large-basket-wide.jpg&gt;</w:t>
      </w:r>
    </w:p>
    <w:p>
      <w:pPr/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Large Basket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https://cdn.aquifer.bible/aquifer-content/resources/FIAImages/large-basket-close.jpg&gt;</w:t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Lead-Tipped Whip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https://cdn.aquifer.bible/aquifer-content/resources/FIAImages/whip-lead-tipped.jpg&gt;</w:t>
      </w:r>
    </w:p>
    <w:p>
      <w:pPr/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Leather Bucket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https://cdn.aquifer.bible/aquifer-content/resources/FIAImages/leather-bucket-close.jpg&gt;</w:t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Leather Bucket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https://cdn.aquifer.bible/aquifer-content/resources/FIAImages/leather-bucket.jpg&gt;</w:t>
      </w:r>
    </w:p>
    <w:p>
      <w:pPr/>
      <w:r>
        <w:rPr>
          <w:lang w:val="en_US" w:bidi="en_US"/>
        </w:rPr>
      </w:r>
      <w:hyperlink r:id="rId29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Leek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https://cdn.aquifer.bible/aquifer-content/resources/FIAImages/leek.jpg&gt;</w:t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Leek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https://cdn.aquifer.bible/aquifer-content/resources/FIAImages/leek-field.jpg&gt;</w:t>
      </w:r>
    </w:p>
    <w:p>
      <w:pPr/>
      <w:r>
        <w:rPr>
          <w:lang w:val="en_US" w:bidi="en_US"/>
        </w:rPr>
      </w:r>
      <w:hyperlink r:id="rId31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Lightning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https://cdn.aquifer.bible/aquifer-content/resources/FIAImages/lightning.jpg&gt;</w:t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Lightning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https://cdn.aquifer.bible/aquifer-content/resources/FIAImages/lightning-multiple.jpg&gt;</w:t>
      </w:r>
    </w:p>
    <w:p>
      <w:pPr/>
      <w:r>
        <w:rPr>
          <w:lang w:val="en_US" w:bidi="en_US"/>
        </w:rPr>
      </w:r>
      <w:hyperlink r:id="rId33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Lilies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https://cdn.aquifer.bible/aquifer-content/resources/FIAImages/lillies-close-up.jpg&gt;</w:t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Lilies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https://cdn.aquifer.bible/aquifer-content/resources/FIAImages/lillies.jpg&gt;</w:t>
      </w:r>
    </w:p>
    <w:p>
      <w:pPr/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Long Sheet of Linen Cloth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https://cdn.aquifer.bible/aquifer-content/resources/FIAImages/strips-linen-cloth.jpg&gt;</w:t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https://cdn.aquifer.bible/aquifer-content/resources/FIAImages/lots-man-holding.jpg&gt;</w:t>
      </w:r>
    </w:p>
    <w:p>
      <w:pPr/>
      <w:r>
        <w:rPr>
          <w:lang w:val="en_US" w:bidi="en_US"/>
        </w:rPr>
      </w:r>
      <w:hyperlink r:id="rId3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/>
    </w:p>
    <w:p>
      <w:r>
        <w:t>&lt;image: https://cdn.aquifer.bible/aquifer-content/resources/FIAImages/lots-close.jpg&gt;</w:t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dn.aquifer.bible/aquifer-content/resources/FIAImages/donkey-laden-single.jpg" TargetMode="External"/><Relationship Id="rId14" Type="http://schemas.openxmlformats.org/officeDocument/2006/relationships/hyperlink" Target="https://cdn.aquifer.bible/aquifer-content/resources/FIAImages/donkey-laden-view.jpg" TargetMode="External"/><Relationship Id="rId15" Type="http://schemas.openxmlformats.org/officeDocument/2006/relationships/hyperlink" Target="https://cdn.aquifer.bible/aquifer-content/resources/FIAImages/donkey-laden.jpg" TargetMode="External"/><Relationship Id="rId16" Type="http://schemas.openxmlformats.org/officeDocument/2006/relationships/hyperlink" Target="https://cdn.aquifer.bible/aquifer-content/resources/FIAImages/lamb-full-height.jpg" TargetMode="External"/><Relationship Id="rId17" Type="http://schemas.openxmlformats.org/officeDocument/2006/relationships/hyperlink" Target="https://cdn.aquifer.bible/aquifer-content/resources/FIAImages/lamb-bottle-fed.jpg" TargetMode="External"/><Relationship Id="rId18" Type="http://schemas.openxmlformats.org/officeDocument/2006/relationships/hyperlink" Target="https://cdn.aquifer.bible/aquifer-content/resources/FIAImages/lamb-with-mother.jpg" TargetMode="External"/><Relationship Id="rId19" Type="http://schemas.openxmlformats.org/officeDocument/2006/relationships/hyperlink" Target="https://cdn.aquifer.bible/aquifer-content/resources/FIAImages/lampstand-sat.jpg" TargetMode="External"/><Relationship Id="rId20" Type="http://schemas.openxmlformats.org/officeDocument/2006/relationships/hyperlink" Target="https://cdn.aquifer.bible/aquifer-content/resources/FIAImages/lampstand.jpg" TargetMode="External"/><Relationship Id="rId21" Type="http://schemas.openxmlformats.org/officeDocument/2006/relationships/hyperlink" Target="https://cdn.aquifer.bible/aquifer-content/resources/FIAImages/landscape-haran-closeup.jpg" TargetMode="External"/><Relationship Id="rId22" Type="http://schemas.openxmlformats.org/officeDocument/2006/relationships/hyperlink" Target="https://cdn.aquifer.bible/aquifer-content/resources/FIAImages/landscape-haran-close.jpg" TargetMode="External"/><Relationship Id="rId23" Type="http://schemas.openxmlformats.org/officeDocument/2006/relationships/hyperlink" Target="https://cdn.aquifer.bible/aquifer-content/resources/FIAImages/landscape-haran.jpg" TargetMode="External"/><Relationship Id="rId24" Type="http://schemas.openxmlformats.org/officeDocument/2006/relationships/hyperlink" Target="https://cdn.aquifer.bible/aquifer-content/resources/FIAImages/landscape-shinar.jpg" TargetMode="External"/><Relationship Id="rId25" Type="http://schemas.openxmlformats.org/officeDocument/2006/relationships/hyperlink" Target="https://cdn.aquifer.bible/aquifer-content/resources/FIAImages/large-basket-wide.jpg" TargetMode="External"/><Relationship Id="rId26" Type="http://schemas.openxmlformats.org/officeDocument/2006/relationships/hyperlink" Target="https://cdn.aquifer.bible/aquifer-content/resources/FIAImages/large-basket-close.jpg" TargetMode="External"/><Relationship Id="rId27" Type="http://schemas.openxmlformats.org/officeDocument/2006/relationships/hyperlink" Target="https://cdn.aquifer.bible/aquifer-content/resources/FIAImages/whip-lead-tipped.jpg" TargetMode="External"/><Relationship Id="rId28" Type="http://schemas.openxmlformats.org/officeDocument/2006/relationships/hyperlink" Target="https://cdn.aquifer.bible/aquifer-content/resources/FIAImages/leather-bucket-close.jpg" TargetMode="External"/><Relationship Id="rId29" Type="http://schemas.openxmlformats.org/officeDocument/2006/relationships/hyperlink" Target="https://cdn.aquifer.bible/aquifer-content/resources/FIAImages/leather-bucket.jpg" TargetMode="External"/><Relationship Id="rId30" Type="http://schemas.openxmlformats.org/officeDocument/2006/relationships/hyperlink" Target="https://cdn.aquifer.bible/aquifer-content/resources/FIAImages/leek.jpg" TargetMode="External"/><Relationship Id="rId31" Type="http://schemas.openxmlformats.org/officeDocument/2006/relationships/hyperlink" Target="https://cdn.aquifer.bible/aquifer-content/resources/FIAImages/leek-field.jpg" TargetMode="External"/><Relationship Id="rId32" Type="http://schemas.openxmlformats.org/officeDocument/2006/relationships/hyperlink" Target="https://cdn.aquifer.bible/aquifer-content/resources/FIAImages/lightning.jpg" TargetMode="External"/><Relationship Id="rId33" Type="http://schemas.openxmlformats.org/officeDocument/2006/relationships/hyperlink" Target="https://cdn.aquifer.bible/aquifer-content/resources/FIAImages/lightning-multiple.jpg" TargetMode="External"/><Relationship Id="rId34" Type="http://schemas.openxmlformats.org/officeDocument/2006/relationships/hyperlink" Target="https://cdn.aquifer.bible/aquifer-content/resources/FIAImages/lillies-close-up.jpg" TargetMode="External"/><Relationship Id="rId35" Type="http://schemas.openxmlformats.org/officeDocument/2006/relationships/hyperlink" Target="https://cdn.aquifer.bible/aquifer-content/resources/FIAImages/lillies.jpg" TargetMode="External"/><Relationship Id="rId36" Type="http://schemas.openxmlformats.org/officeDocument/2006/relationships/hyperlink" Target="https://cdn.aquifer.bible/aquifer-content/resources/FIAImages/strips-linen-cloth.jpg" TargetMode="External"/><Relationship Id="rId37" Type="http://schemas.openxmlformats.org/officeDocument/2006/relationships/hyperlink" Target="https://cdn.aquifer.bible/aquifer-content/resources/FIAImages/lots-man-holding.jpg" TargetMode="External"/><Relationship Id="rId38" Type="http://schemas.openxmlformats.org/officeDocument/2006/relationships/hyperlink" Target="https://cdn.aquifer.bible/aquifer-content/resources/FIAImages/lots-close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