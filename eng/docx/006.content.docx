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w:t>
      </w:r>
      <w:r>
        <w:rPr>
          <w:lang w:val="en_US" w:bidi="en_US"/>
        </w:rPr>
      </w:r>
    </w:p>
    <w:p>
      <w:pPr/>
      <w:r>
        <w:rPr>
          <w:lang w:val="en_US" w:bidi="en_US"/>
        </w:rPr>
      </w:r>
      <w:r>
        <w:rPr>
          <w:i/>
          <w:lang w:val="en_US" w:bidi="en_US"/>
        </w:rPr>
        <w:t>Father Blessing Sons, Father Blessing Sons, Female Camel with Young Camel, Female Camel with Young Camel, Female Camel with Young Camel, Fig Tree, Fig Tree with Leaves, Fig Tree with No Leaves, Figurehead of a Ship, Figurehead of a Ship, Figurehead of a Ship, Fine Flour, Fine Flour, Fine Flour, Fine Linen Cloth, Fine Linen Cloth, Firepot, Fish, Fish Scales, Fishing Net, Flax Plant, Flax Plant, Flax Plant, Flax Plant, Flax Plant, Flute, Flute, Flute, Footstool, Footstool, Footstool, Four Soils, Four Soils, Four Soils, Four Soils, Four Soils, Fox, Fox, Frankincense Plant, Frankincense Plant, Frankincense Plant, Frog, Frog, Frog, Furnace, Furnace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Father Blessing Sons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https://cdn.aquifer.bible/aquifer-content/resources/FIAImages/father-blessing.jpg&gt;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Father Blessing Sons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https://cdn.aquifer.bible/aquifer-content/resources/FIAImages/father-blessing-view.jpg&gt;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Female Camel with Young Camel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https://cdn.aquifer.bible/aquifer-content/resources/FIAImages/camel-young-one.jpg&gt;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Female Camel with Young Camel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https://cdn.aquifer.bible/aquifer-content/resources/FIAImages/camel-young-two.jpg&gt;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Female Camel with Young Camel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https://cdn.aquifer.bible/aquifer-content/resources/FIAImages/camel-young-three.jpg&gt;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Fig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https://cdn.aquifer.bible/aquifer-content/resources/FIAImages/fig.jpg&gt;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Fig Tree with Leaves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https://cdn.aquifer.bible/aquifer-content/resources/FIAImages/tree-fig-leaves.jpg&gt;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Fig Tree with No Leaves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https://cdn.aquifer.bible/aquifer-content/resources/FIAImages/tree-fig-fruitless.jpg&gt;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Figurehead of a Ship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https://cdn.aquifer.bible/aquifer-content/resources/FIAImages/ship-figurehead.jpg&gt;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Figurehead of a Ship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https://cdn.aquifer.bible/aquifer-content/resources/FIAImages/ship-figurehead-lion.jpg&gt;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Figurehead of a Ship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https://cdn.aquifer.bible/aquifer-content/resources/FIAImages/ship-figurehead-close.jpg&gt;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Fine Flour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https://cdn.aquifer.bible/aquifer-content/resources/FIAImages/flour-fine-action.jpg&gt;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Fine Flour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https://cdn.aquifer.bible/aquifer-content/resources/FIAImages/flour-fine.jpg&gt;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Fine Flour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https://cdn.aquifer.bible/aquifer-content/resources/FIAImages/flour-fine-hands.jpg&gt;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Fine Linen Cloth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https://cdn.aquifer.bible/aquifer-content/resources/FIAImages/linen-fine.jpg&gt;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Fine Linen Cloth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https://cdn.aquifer.bible/aquifer-content/resources/FIAImages/linen-fine-closeup.jpg&gt;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Firepot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https://cdn.aquifer.bible/aquifer-content/resources/FIAImages/fire-pot.jpg&gt;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Fish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https://cdn.aquifer.bible/aquifer-content/resources/FIAImages/fish-man-holding.jpg&gt;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Fish Scales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https://cdn.aquifer.bible/aquifer-content/resources/FIAImages/fish-scales-close.jpg&gt;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Fishing Net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https://cdn.aquifer.bible/aquifer-content/resources/FIAImages/fishing-net.jpg&gt;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Flax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https://cdn.aquifer.bible/aquifer-content/resources/FIAImages/plant-flax-close.jpg&gt;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Flax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https://cdn.aquifer.bible/aquifer-content/resources/FIAImages/plant-flax-corpse.jpg&gt;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Flax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https://cdn.aquifer.bible/aquifer-content/resources/FIAImages/plant-flax.jpg&gt;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Flax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https://cdn.aquifer.bible/aquifer-content/resources/FIAImages/plant-flax-cutting.jpg&gt;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Flax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https://cdn.aquifer.bible/aquifer-content/resources/FIAImages/plant-flax-dried.jpg&gt;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Flute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https://cdn.aquifer.bible/aquifer-content/resources/FIAImages/flute-playing.jpg&gt;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Flute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https://cdn.aquifer.bible/aquifer-content/resources/FIAImages/flute-close-up.jpg&gt;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Flute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https://cdn.aquifer.bible/aquifer-content/resources/FIAImages/flute.jpg&gt;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Footstool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https://cdn.aquifer.bible/aquifer-content/resources/FIAImages/footstool-close.jpg&gt;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Footstool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https://cdn.aquifer.bible/aquifer-content/resources/FIAImages/footstool.jpg&gt;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Footstool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https://cdn.aquifer.bible/aquifer-content/resources/FIAImages/footstool-detail.jpg&gt;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Four Soils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https://cdn.aquifer.bible/aquifer-content/resources/FIAImages/four-soils-thorns.jpg&gt;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Four Soils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https://cdn.aquifer.bible/aquifer-content/resources/FIAImages/four-soils.jpg&gt;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Four Soils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https://cdn.aquifer.bible/aquifer-content/resources/FIAImages/four-soils-path.jpg&gt;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Four Soils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https://cdn.aquifer.bible/aquifer-content/resources/FIAImages/four-soils-rocky.jpg&gt;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Four Soils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https://cdn.aquifer.bible/aquifer-content/resources/FIAImages/four-soils-good.jpg&gt;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Fox</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https://cdn.aquifer.bible/aquifer-content/resources/FIAImages/fox-fennec-holding.jpg&gt;</w:t>
      </w:r>
    </w:p>
    <w:p>
      <w:pPr/>
      <w:r>
        <w:rPr>
          <w:lang w:val="en_US" w:bidi="en_US"/>
        </w:rPr>
      </w:r>
      <w:hyperlink r:id="rId4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Fox</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https://cdn.aquifer.bible/aquifer-content/resources/FIAImages/fox-fennec-family.jpg&gt;</w:t>
      </w:r>
    </w:p>
    <w:p>
      <w:pPr/>
      <w:r>
        <w:rPr>
          <w:lang w:val="en_US" w:bidi="en_US"/>
        </w:rPr>
      </w:r>
      <w:hyperlink r:id="rId5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Frankincense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https://cdn.aquifer.bible/aquifer-content/resources/FIAImages/plant-frankincense-sap.jpg&gt;</w:t>
      </w:r>
    </w:p>
    <w:p>
      <w:pPr/>
      <w:r>
        <w:rPr>
          <w:lang w:val="en_US" w:bidi="en_US"/>
        </w:rPr>
      </w:r>
      <w:hyperlink r:id="rId5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Frankincense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https://cdn.aquifer.bible/aquifer-content/resources/FIAImages/plant-frankincense-tree.jpg&gt;</w:t>
      </w:r>
    </w:p>
    <w:p>
      <w:pPr/>
      <w:r>
        <w:rPr>
          <w:lang w:val="en_US" w:bidi="en_US"/>
        </w:rPr>
      </w:r>
      <w:hyperlink r:id="rId5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Frankincense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https://cdn.aquifer.bible/aquifer-content/resources/FIAImages/plant-frankincense-resin.jpg&gt;</w:t>
      </w:r>
    </w:p>
    <w:p>
      <w:pPr/>
      <w:r>
        <w:rPr>
          <w:lang w:val="en_US" w:bidi="en_US"/>
        </w:rPr>
      </w:r>
      <w:hyperlink r:id="rId5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Frog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https://cdn.aquifer.bible/aquifer-content/resources/FIAImages/frog-tropical.jpg&gt;</w:t>
      </w:r>
    </w:p>
    <w:p>
      <w:pPr/>
      <w:r>
        <w:rPr>
          <w:lang w:val="en_US" w:bidi="en_US"/>
        </w:rPr>
      </w:r>
      <w:hyperlink r:id="rId5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Frog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https://cdn.aquifer.bible/aquifer-content/resources/FIAImages/frog-green.jpg&gt;</w:t>
      </w:r>
    </w:p>
    <w:p>
      <w:pPr/>
      <w:r>
        <w:rPr>
          <w:lang w:val="en_US" w:bidi="en_US"/>
        </w:rPr>
      </w:r>
      <w:hyperlink r:id="rId5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Frog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https://cdn.aquifer.bible/aquifer-content/resources/FIAImages/frog-man-holding.jpg&gt;</w:t>
      </w:r>
    </w:p>
    <w:p>
      <w:pPr/>
      <w:r>
        <w:rPr>
          <w:lang w:val="en_US" w:bidi="en_US"/>
        </w:rPr>
      </w:r>
      <w:hyperlink r:id="rId5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Furnace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https://cdn.aquifer.bible/aquifer-content/resources/FIAImages/furnace-external.jpg&gt;</w:t>
      </w:r>
    </w:p>
    <w:p>
      <w:pPr/>
      <w:r>
        <w:rPr>
          <w:lang w:val="en_US" w:bidi="en_US"/>
        </w:rPr>
      </w:r>
      <w:hyperlink r:id="rId5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Furnace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https://cdn.aquifer.bible/aquifer-content/resources/FIAImages/furnace-internal.jpg&gt;</w:t>
      </w:r>
    </w:p>
    <w:p>
      <w:pPr/>
      <w:r>
        <w:rPr>
          <w:lang w:val="en_US" w:bidi="en_US"/>
        </w:rPr>
      </w:r>
      <w:hyperlink r:id="rId58">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father-blessing.jpg" TargetMode="External"/><Relationship Id="rId14" Type="http://schemas.openxmlformats.org/officeDocument/2006/relationships/hyperlink" Target="https://cdn.aquifer.bible/aquifer-content/resources/FIAImages/father-blessing-view.jpg" TargetMode="External"/><Relationship Id="rId15" Type="http://schemas.openxmlformats.org/officeDocument/2006/relationships/hyperlink" Target="https://cdn.aquifer.bible/aquifer-content/resources/FIAImages/camel-young-one.jpg" TargetMode="External"/><Relationship Id="rId16" Type="http://schemas.openxmlformats.org/officeDocument/2006/relationships/hyperlink" Target="https://cdn.aquifer.bible/aquifer-content/resources/FIAImages/camel-young-two.jpg" TargetMode="External"/><Relationship Id="rId17" Type="http://schemas.openxmlformats.org/officeDocument/2006/relationships/hyperlink" Target="https://cdn.aquifer.bible/aquifer-content/resources/FIAImages/camel-young-three.jpg" TargetMode="External"/><Relationship Id="rId18" Type="http://schemas.openxmlformats.org/officeDocument/2006/relationships/hyperlink" Target="https://cdn.aquifer.bible/aquifer-content/resources/FIAImages/fig.jpg" TargetMode="External"/><Relationship Id="rId19" Type="http://schemas.openxmlformats.org/officeDocument/2006/relationships/hyperlink" Target="https://cdn.aquifer.bible/aquifer-content/resources/FIAImages/tree-fig-leaves.jpg" TargetMode="External"/><Relationship Id="rId20" Type="http://schemas.openxmlformats.org/officeDocument/2006/relationships/hyperlink" Target="https://cdn.aquifer.bible/aquifer-content/resources/FIAImages/tree-fig-fruitless.jpg" TargetMode="External"/><Relationship Id="rId21" Type="http://schemas.openxmlformats.org/officeDocument/2006/relationships/hyperlink" Target="https://cdn.aquifer.bible/aquifer-content/resources/FIAImages/ship-figurehead.jpg" TargetMode="External"/><Relationship Id="rId22" Type="http://schemas.openxmlformats.org/officeDocument/2006/relationships/hyperlink" Target="https://cdn.aquifer.bible/aquifer-content/resources/FIAImages/ship-figurehead-lion.jpg" TargetMode="External"/><Relationship Id="rId23" Type="http://schemas.openxmlformats.org/officeDocument/2006/relationships/hyperlink" Target="https://cdn.aquifer.bible/aquifer-content/resources/FIAImages/ship-figurehead-close.jpg" TargetMode="External"/><Relationship Id="rId24" Type="http://schemas.openxmlformats.org/officeDocument/2006/relationships/hyperlink" Target="https://cdn.aquifer.bible/aquifer-content/resources/FIAImages/flour-fine-action.jpg" TargetMode="External"/><Relationship Id="rId25" Type="http://schemas.openxmlformats.org/officeDocument/2006/relationships/hyperlink" Target="https://cdn.aquifer.bible/aquifer-content/resources/FIAImages/flour-fine.jpg" TargetMode="External"/><Relationship Id="rId26" Type="http://schemas.openxmlformats.org/officeDocument/2006/relationships/hyperlink" Target="https://cdn.aquifer.bible/aquifer-content/resources/FIAImages/flour-fine-hands.jpg" TargetMode="External"/><Relationship Id="rId27" Type="http://schemas.openxmlformats.org/officeDocument/2006/relationships/hyperlink" Target="https://cdn.aquifer.bible/aquifer-content/resources/FIAImages/linen-fine.jpg" TargetMode="External"/><Relationship Id="rId28" Type="http://schemas.openxmlformats.org/officeDocument/2006/relationships/hyperlink" Target="https://cdn.aquifer.bible/aquifer-content/resources/FIAImages/linen-fine-closeup.jpg" TargetMode="External"/><Relationship Id="rId29" Type="http://schemas.openxmlformats.org/officeDocument/2006/relationships/hyperlink" Target="https://cdn.aquifer.bible/aquifer-content/resources/FIAImages/fire-pot.jpg" TargetMode="External"/><Relationship Id="rId30" Type="http://schemas.openxmlformats.org/officeDocument/2006/relationships/hyperlink" Target="https://cdn.aquifer.bible/aquifer-content/resources/FIAImages/fish-man-holding.jpg" TargetMode="External"/><Relationship Id="rId31" Type="http://schemas.openxmlformats.org/officeDocument/2006/relationships/hyperlink" Target="https://cdn.aquifer.bible/aquifer-content/resources/FIAImages/fish-scales-close.jpg" TargetMode="External"/><Relationship Id="rId32" Type="http://schemas.openxmlformats.org/officeDocument/2006/relationships/hyperlink" Target="https://cdn.aquifer.bible/aquifer-content/resources/FIAImages/fishing-net.jpg" TargetMode="External"/><Relationship Id="rId33" Type="http://schemas.openxmlformats.org/officeDocument/2006/relationships/hyperlink" Target="https://cdn.aquifer.bible/aquifer-content/resources/FIAImages/plant-flax-close.jpg" TargetMode="External"/><Relationship Id="rId34" Type="http://schemas.openxmlformats.org/officeDocument/2006/relationships/hyperlink" Target="https://cdn.aquifer.bible/aquifer-content/resources/FIAImages/plant-flax-corpse.jpg" TargetMode="External"/><Relationship Id="rId35" Type="http://schemas.openxmlformats.org/officeDocument/2006/relationships/hyperlink" Target="https://cdn.aquifer.bible/aquifer-content/resources/FIAImages/plant-flax.jpg" TargetMode="External"/><Relationship Id="rId36" Type="http://schemas.openxmlformats.org/officeDocument/2006/relationships/hyperlink" Target="https://cdn.aquifer.bible/aquifer-content/resources/FIAImages/plant-flax-cutting.jpg" TargetMode="External"/><Relationship Id="rId37" Type="http://schemas.openxmlformats.org/officeDocument/2006/relationships/hyperlink" Target="https://cdn.aquifer.bible/aquifer-content/resources/FIAImages/plant-flax-dried.jpg" TargetMode="External"/><Relationship Id="rId38" Type="http://schemas.openxmlformats.org/officeDocument/2006/relationships/hyperlink" Target="https://cdn.aquifer.bible/aquifer-content/resources/FIAImages/flute-playing.jpg" TargetMode="External"/><Relationship Id="rId39" Type="http://schemas.openxmlformats.org/officeDocument/2006/relationships/hyperlink" Target="https://cdn.aquifer.bible/aquifer-content/resources/FIAImages/flute-close-up.jpg" TargetMode="External"/><Relationship Id="rId40" Type="http://schemas.openxmlformats.org/officeDocument/2006/relationships/hyperlink" Target="https://cdn.aquifer.bible/aquifer-content/resources/FIAImages/flute.jpg" TargetMode="External"/><Relationship Id="rId41" Type="http://schemas.openxmlformats.org/officeDocument/2006/relationships/hyperlink" Target="https://cdn.aquifer.bible/aquifer-content/resources/FIAImages/footstool-close.jpg" TargetMode="External"/><Relationship Id="rId42" Type="http://schemas.openxmlformats.org/officeDocument/2006/relationships/hyperlink" Target="https://cdn.aquifer.bible/aquifer-content/resources/FIAImages/footstool.jpg" TargetMode="External"/><Relationship Id="rId43" Type="http://schemas.openxmlformats.org/officeDocument/2006/relationships/hyperlink" Target="https://cdn.aquifer.bible/aquifer-content/resources/FIAImages/footstool-detail.jpg" TargetMode="External"/><Relationship Id="rId44" Type="http://schemas.openxmlformats.org/officeDocument/2006/relationships/hyperlink" Target="https://cdn.aquifer.bible/aquifer-content/resources/FIAImages/four-soils-thorns.jpg" TargetMode="External"/><Relationship Id="rId45" Type="http://schemas.openxmlformats.org/officeDocument/2006/relationships/hyperlink" Target="https://cdn.aquifer.bible/aquifer-content/resources/FIAImages/four-soils.jpg" TargetMode="External"/><Relationship Id="rId46" Type="http://schemas.openxmlformats.org/officeDocument/2006/relationships/hyperlink" Target="https://cdn.aquifer.bible/aquifer-content/resources/FIAImages/four-soils-path.jpg" TargetMode="External"/><Relationship Id="rId47" Type="http://schemas.openxmlformats.org/officeDocument/2006/relationships/hyperlink" Target="https://cdn.aquifer.bible/aquifer-content/resources/FIAImages/four-soils-rocky.jpg" TargetMode="External"/><Relationship Id="rId48" Type="http://schemas.openxmlformats.org/officeDocument/2006/relationships/hyperlink" Target="https://cdn.aquifer.bible/aquifer-content/resources/FIAImages/four-soils-good.jpg" TargetMode="External"/><Relationship Id="rId49" Type="http://schemas.openxmlformats.org/officeDocument/2006/relationships/hyperlink" Target="https://cdn.aquifer.bible/aquifer-content/resources/FIAImages/fox-fennec-holding.jpg" TargetMode="External"/><Relationship Id="rId50" Type="http://schemas.openxmlformats.org/officeDocument/2006/relationships/hyperlink" Target="https://cdn.aquifer.bible/aquifer-content/resources/FIAImages/fox-fennec-family.jpg" TargetMode="External"/><Relationship Id="rId51" Type="http://schemas.openxmlformats.org/officeDocument/2006/relationships/hyperlink" Target="https://cdn.aquifer.bible/aquifer-content/resources/FIAImages/plant-frankincense-sap.jpg" TargetMode="External"/><Relationship Id="rId52" Type="http://schemas.openxmlformats.org/officeDocument/2006/relationships/hyperlink" Target="https://cdn.aquifer.bible/aquifer-content/resources/FIAImages/plant-frankincense-tree.jpg" TargetMode="External"/><Relationship Id="rId53" Type="http://schemas.openxmlformats.org/officeDocument/2006/relationships/hyperlink" Target="https://cdn.aquifer.bible/aquifer-content/resources/FIAImages/plant-frankincense-resin.jpg" TargetMode="External"/><Relationship Id="rId54" Type="http://schemas.openxmlformats.org/officeDocument/2006/relationships/hyperlink" Target="https://cdn.aquifer.bible/aquifer-content/resources/FIAImages/frog-tropical.jpg" TargetMode="External"/><Relationship Id="rId55" Type="http://schemas.openxmlformats.org/officeDocument/2006/relationships/hyperlink" Target="https://cdn.aquifer.bible/aquifer-content/resources/FIAImages/frog-green.jpg" TargetMode="External"/><Relationship Id="rId56" Type="http://schemas.openxmlformats.org/officeDocument/2006/relationships/hyperlink" Target="https://cdn.aquifer.bible/aquifer-content/resources/FIAImages/frog-man-holding.jpg" TargetMode="External"/><Relationship Id="rId57" Type="http://schemas.openxmlformats.org/officeDocument/2006/relationships/hyperlink" Target="https://cdn.aquifer.bible/aquifer-content/resources/FIAImages/furnace-external.jpg" TargetMode="External"/><Relationship Id="rId58" Type="http://schemas.openxmlformats.org/officeDocument/2006/relationships/hyperlink" Target="https://cdn.aquifer.bible/aquifer-content/resources/FIAImages/furnace-internal.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