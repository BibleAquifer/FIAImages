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Images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Images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Yogurt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81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8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Yogurt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Yogurt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Yogurt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Yoke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355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3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Yoke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Young Donkey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Young Donkey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Young Donkey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Young Lion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Young Lion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1150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115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Young Lion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Young Lion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3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Young Spelt Plants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Young Wheat Plants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Young Wheat Plants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Young Wheat Plants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2084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208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4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479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284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285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286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473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474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946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947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1948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793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794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795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796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1074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760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761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762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