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w:t>
      </w:r>
      <w:r>
        <w:rPr>
          <w:lang w:val="en_US" w:bidi="en_US"/>
        </w:rPr>
      </w:r>
    </w:p>
    <w:p>
      <w:pPr/>
      <w:r>
        <w:rPr>
          <w:lang w:val="en_US" w:bidi="en_US"/>
        </w:rPr>
      </w:r>
      <w:r>
        <w:rPr>
          <w:i/>
          <w:lang w:val="en_US" w:bidi="en_US"/>
        </w:rPr>
        <w:t>Walled City, Walled City, Walled City, Washing Feet, Washing Feet, Washing Feet, Watchtower for a Vineyard, Watchtower for a Vineyard, Water Coming up from the Ground, Water Coming up from the Ground, Water Coming up from the Ground, Water Jar, Water Jar, Wax Seal, Wax Seal, Wax Seal, Well, Well, Well, Wheat and Chaff, Wheat and Chaff, Wheat and Chaff, Wheat Ready For Harvest, Wheat with Heads of Grain, Wheat with Heads of Grain, Whip with bone and metal, Whipping Post, White Cliffs, White Cliffs, White Robe, Wide Stairway, Wild Donkey, Wild Donkey, Wilderness or Desert, Wine, Winepress, Wineskins, Winnowing Fork, Withered Grain, Withered Grain, Wolf, Wooden bedframe, Workman's Apron, Workman's Apron, Workman's Apron, Workman's Apron, Workman's Apron, Wrapped Corpse, Wrestling, Wrestling, Writing Tablet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Walled City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https://cdn.aquifer.bible/aquifer-content/resources/FIAImages/city-walled-model.jpg&gt;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Walled City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https://cdn.aquifer.bible/aquifer-content/resources/FIAImages/city-wall-model.jpg&gt;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Walled City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https://cdn.aquifer.bible/aquifer-content/resources/FIAImages/city-walled-outside.jpg&gt;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Washing Feet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https://cdn.aquifer.bible/aquifer-content/resources/FIAImages/washing-feet.jpg&gt;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Washing Feet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https://cdn.aquifer.bible/aquifer-content/resources/FIAImages/washing-feet-view.jpg&gt;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Washing Feet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https://cdn.aquifer.bible/aquifer-content/resources/FIAImages/washing-feet-close.jpg&gt;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Watchtower for a Vineyard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https://cdn.aquifer.bible/aquifer-content/resources/FIAImages/vineyard-watchtower-above.jpg&gt;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Watchtower for a Vineyard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https://cdn.aquifer.bible/aquifer-content/resources/FIAImages/vineyard-watchtower.jpg&gt;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Water Coming up from the Ground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https://cdn.aquifer.bible/aquifer-content/resources/FIAImages/water-ground.jpg&gt;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Water Coming up from the Ground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https://cdn.aquifer.bible/aquifer-content/resources/FIAImages/water-ground-view.jpg&gt;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Water Coming up from the Ground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https://cdn.aquifer.bible/aquifer-content/resources/FIAImages/water-ground-close.jpg&gt;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Water Jar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https://cdn.aquifer.bible/aquifer-content/resources/FIAImages/water-jars.jpg&gt;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Water Jar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https://cdn.aquifer.bible/aquifer-content/resources/FIAImages/water-jar.jpg&gt;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Wax Seal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https://cdn.aquifer.bible/aquifer-content/resources/FIAImages/seal-wax-close.jpg&gt;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Wax Seal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https://cdn.aquifer.bible/aquifer-content/resources/FIAImages/seal-wax.jpg&gt;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Wax Seal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https://cdn.aquifer.bible/aquifer-content/resources/FIAImages/seal-wax-view.jpg&gt;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Well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https://cdn.aquifer.bible/aquifer-content/resources/FIAImages/well-far.jpg&gt;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Well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https://cdn.aquifer.bible/aquifer-content/resources/FIAImages/well-near.jpg&gt;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Well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https://cdn.aquifer.bible/aquifer-content/resources/FIAImages/well-close-up.jpg&gt;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Wheat and Chaff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https://cdn.aquifer.bible/aquifer-content/resources/FIAImages/wheat-chaff-field.jpg&gt;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Wheat and Chaff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https://cdn.aquifer.bible/aquifer-content/resources/FIAImages/wheat-chaff.jpg&gt;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Wheat and Chaff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https://cdn.aquifer.bible/aquifer-content/resources/FIAImages/wheat-chaff-winnowing.jpg&gt;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Wheat Ready For Harvest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https://cdn.aquifer.bible/aquifer-content/resources/FIAImages/wheat-ready-harvest.jpg&gt;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Wheat with Heads of Grain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https://cdn.aquifer.bible/aquifer-content/resources/FIAImages/wheat-heads-close.jpg&gt;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Wheat with Heads of Grain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https://cdn.aquifer.bible/aquifer-content/resources/FIAImages/wheat-grain-heads.jpg&gt;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Whip with bone and metal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https://cdn.aquifer.bible/aquifer-content/resources/FIAImages/whip-bone.jpg&gt;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Whipping Post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https://cdn.aquifer.bible/aquifer-content/resources/FIAImages/post-whipping.jpg&gt;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White Cliffs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https://cdn.aquifer.bible/aquifer-content/resources/FIAImages/cliffs-white-three.jpg&gt;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White Cliffs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https://cdn.aquifer.bible/aquifer-content/resources/FIAImages/cliffs-white-one.jpg&gt;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White Robe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https://cdn.aquifer.bible/aquifer-content/resources/FIAImages/white-robe.jpg&gt;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Wide Stairway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https://cdn.aquifer.bible/aquifer-content/resources/FIAImages/olive-oil-close.jpg&gt;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Wild Donkey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https://cdn.aquifer.bible/aquifer-content/resources/FIAImages/donkey-wild.jpg&gt;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Wild Donkey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https://cdn.aquifer.bible/aquifer-content/resources/FIAImages/donkey-wild-close.jpg&gt;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Wilderness or Desert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https://cdn.aquifer.bible/aquifer-content/resources/FIAImages/wilderness.jpg&gt;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Wine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https://cdn.aquifer.bible/aquifer-content/resources/FIAImages/wine.jpg&gt;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Winepress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https://cdn.aquifer.bible/aquifer-content/resources/FIAImages/winepress.jpg&gt;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Wineskins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https://cdn.aquifer.bible/aquifer-content/resources/FIAImages/wineskin.jpg&gt;</w:t>
      </w:r>
    </w:p>
    <w:p>
      <w:pPr/>
      <w:r>
        <w:rPr>
          <w:lang w:val="en_US" w:bidi="en_US"/>
        </w:rPr>
      </w:r>
      <w:hyperlink r:id="rId4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Winnowing Fork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https://cdn.aquifer.bible/aquifer-content/resources/FIAImages/winnowing-fork.jpg&gt;</w:t>
      </w:r>
    </w:p>
    <w:p>
      <w:pPr/>
      <w:r>
        <w:rPr>
          <w:lang w:val="en_US" w:bidi="en_US"/>
        </w:rPr>
      </w:r>
      <w:hyperlink r:id="rId5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Withered Grain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https://cdn.aquifer.bible/aquifer-content/resources/FIAImages/grain-withered-farmer.jpg&gt;</w:t>
      </w:r>
    </w:p>
    <w:p>
      <w:pPr/>
      <w:r>
        <w:rPr>
          <w:lang w:val="en_US" w:bidi="en_US"/>
        </w:rPr>
      </w:r>
      <w:hyperlink r:id="rId5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Withered Grain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https://cdn.aquifer.bible/aquifer-content/resources/FIAImages/grain-withered-field.jpg&gt;</w:t>
      </w:r>
    </w:p>
    <w:p>
      <w:pPr/>
      <w:r>
        <w:rPr>
          <w:lang w:val="en_US" w:bidi="en_US"/>
        </w:rPr>
      </w:r>
      <w:hyperlink r:id="rId5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Wolf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https://cdn.aquifer.bible/aquifer-content/resources/FIAImages/wolf.jpg&gt;</w:t>
      </w:r>
    </w:p>
    <w:p>
      <w:pPr/>
      <w:r>
        <w:rPr>
          <w:lang w:val="en_US" w:bidi="en_US"/>
        </w:rPr>
      </w:r>
      <w:hyperlink r:id="rId5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Wooden bedframe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https://cdn.aquifer.bible/aquifer-content/resources/FIAImages/bed-wooden-frame.jpg&gt;</w:t>
      </w:r>
    </w:p>
    <w:p>
      <w:pPr/>
      <w:r>
        <w:rPr>
          <w:lang w:val="en_US" w:bidi="en_US"/>
        </w:rPr>
      </w:r>
      <w:hyperlink r:id="rId5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Workman's Apron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https://cdn.aquifer.bible/aquifer-content/resources/FIAImages/workmans-apron-neck.jpg&gt;</w:t>
      </w:r>
    </w:p>
    <w:p>
      <w:pPr/>
      <w:r>
        <w:rPr>
          <w:lang w:val="en_US" w:bidi="en_US"/>
        </w:rPr>
      </w:r>
      <w:hyperlink r:id="rId5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Workman's Apron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https://cdn.aquifer.bible/aquifer-content/resources/FIAImages/workmans-apron.jpg&gt;</w:t>
      </w:r>
    </w:p>
    <w:p>
      <w:pPr/>
      <w:r>
        <w:rPr>
          <w:lang w:val="en_US" w:bidi="en_US"/>
        </w:rPr>
      </w:r>
      <w:hyperlink r:id="rId5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Workman's Apron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https://cdn.aquifer.bible/aquifer-content/resources/FIAImages/workmans-apron-wearing.jpg&gt;</w:t>
      </w:r>
    </w:p>
    <w:p>
      <w:pPr/>
      <w:r>
        <w:rPr>
          <w:lang w:val="en_US" w:bidi="en_US"/>
        </w:rPr>
      </w:r>
      <w:hyperlink r:id="rId5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Workman's Apron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https://cdn.aquifer.bible/aquifer-content/resources/FIAImages/camel-hair-cloak.jpg&gt;</w:t>
      </w:r>
    </w:p>
    <w:p>
      <w:pPr/>
      <w:r>
        <w:rPr>
          <w:lang w:val="en_US" w:bidi="en_US"/>
        </w:rPr>
      </w:r>
      <w:hyperlink r:id="rId5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Workman's Apron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https://cdn.aquifer.bible/aquifer-content/resources/FIAImages/camel-hair-close.jpg&gt;</w:t>
      </w:r>
    </w:p>
    <w:p>
      <w:pPr/>
      <w:r>
        <w:rPr>
          <w:lang w:val="en_US" w:bidi="en_US"/>
        </w:rPr>
      </w:r>
      <w:hyperlink r:id="rId5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Wrapped Corpse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https://cdn.aquifer.bible/aquifer-content/resources/FIAImages/wrapped-corpse.jpg&gt;</w:t>
      </w:r>
    </w:p>
    <w:p>
      <w:pPr/>
      <w:r>
        <w:rPr>
          <w:lang w:val="en_US" w:bidi="en_US"/>
        </w:rPr>
      </w:r>
      <w:hyperlink r:id="rId6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Wrestling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https://cdn.aquifer.bible/aquifer-content/resources/FIAImages/wrestling-view.jpg&gt;</w:t>
      </w:r>
    </w:p>
    <w:p>
      <w:pPr/>
      <w:r>
        <w:rPr>
          <w:lang w:val="en_US" w:bidi="en_US"/>
        </w:rPr>
      </w:r>
      <w:hyperlink r:id="rId6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Wrestling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https://cdn.aquifer.bible/aquifer-content/resources/FIAImages/wrestling.jpg&gt;</w:t>
      </w:r>
    </w:p>
    <w:p>
      <w:pPr/>
      <w:r>
        <w:rPr>
          <w:lang w:val="en_US" w:bidi="en_US"/>
        </w:rPr>
      </w:r>
      <w:hyperlink r:id="rId6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Writing Tablet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https://cdn.aquifer.bible/aquifer-content/resources/FIAImages/writing-tablet.jpg&gt;</w:t>
      </w:r>
    </w:p>
    <w:p>
      <w:pPr/>
      <w:r>
        <w:rPr>
          <w:lang w:val="en_US" w:bidi="en_US"/>
        </w:rPr>
      </w:r>
      <w:hyperlink r:id="rId63">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city-walled-model.jpg" TargetMode="External"/><Relationship Id="rId14" Type="http://schemas.openxmlformats.org/officeDocument/2006/relationships/hyperlink" Target="https://cdn.aquifer.bible/aquifer-content/resources/FIAImages/city-wall-model.jpg" TargetMode="External"/><Relationship Id="rId15" Type="http://schemas.openxmlformats.org/officeDocument/2006/relationships/hyperlink" Target="https://cdn.aquifer.bible/aquifer-content/resources/FIAImages/city-walled-outside.jpg" TargetMode="External"/><Relationship Id="rId16" Type="http://schemas.openxmlformats.org/officeDocument/2006/relationships/hyperlink" Target="https://cdn.aquifer.bible/aquifer-content/resources/FIAImages/washing-feet.jpg" TargetMode="External"/><Relationship Id="rId17" Type="http://schemas.openxmlformats.org/officeDocument/2006/relationships/hyperlink" Target="https://cdn.aquifer.bible/aquifer-content/resources/FIAImages/washing-feet-view.jpg" TargetMode="External"/><Relationship Id="rId18" Type="http://schemas.openxmlformats.org/officeDocument/2006/relationships/hyperlink" Target="https://cdn.aquifer.bible/aquifer-content/resources/FIAImages/washing-feet-close.jpg" TargetMode="External"/><Relationship Id="rId19" Type="http://schemas.openxmlformats.org/officeDocument/2006/relationships/hyperlink" Target="https://cdn.aquifer.bible/aquifer-content/resources/FIAImages/vineyard-watchtower-above.jpg" TargetMode="External"/><Relationship Id="rId20" Type="http://schemas.openxmlformats.org/officeDocument/2006/relationships/hyperlink" Target="https://cdn.aquifer.bible/aquifer-content/resources/FIAImages/vineyard-watchtower.jpg" TargetMode="External"/><Relationship Id="rId21" Type="http://schemas.openxmlformats.org/officeDocument/2006/relationships/hyperlink" Target="https://cdn.aquifer.bible/aquifer-content/resources/FIAImages/water-ground.jpg" TargetMode="External"/><Relationship Id="rId22" Type="http://schemas.openxmlformats.org/officeDocument/2006/relationships/hyperlink" Target="https://cdn.aquifer.bible/aquifer-content/resources/FIAImages/water-ground-view.jpg" TargetMode="External"/><Relationship Id="rId23" Type="http://schemas.openxmlformats.org/officeDocument/2006/relationships/hyperlink" Target="https://cdn.aquifer.bible/aquifer-content/resources/FIAImages/water-ground-close.jpg" TargetMode="External"/><Relationship Id="rId24" Type="http://schemas.openxmlformats.org/officeDocument/2006/relationships/hyperlink" Target="https://cdn.aquifer.bible/aquifer-content/resources/FIAImages/water-jars.jpg" TargetMode="External"/><Relationship Id="rId25" Type="http://schemas.openxmlformats.org/officeDocument/2006/relationships/hyperlink" Target="https://cdn.aquifer.bible/aquifer-content/resources/FIAImages/water-jar.jpg" TargetMode="External"/><Relationship Id="rId26" Type="http://schemas.openxmlformats.org/officeDocument/2006/relationships/hyperlink" Target="https://cdn.aquifer.bible/aquifer-content/resources/FIAImages/seal-wax-close.jpg" TargetMode="External"/><Relationship Id="rId27" Type="http://schemas.openxmlformats.org/officeDocument/2006/relationships/hyperlink" Target="https://cdn.aquifer.bible/aquifer-content/resources/FIAImages/seal-wax.jpg" TargetMode="External"/><Relationship Id="rId28" Type="http://schemas.openxmlformats.org/officeDocument/2006/relationships/hyperlink" Target="https://cdn.aquifer.bible/aquifer-content/resources/FIAImages/seal-wax-view.jpg" TargetMode="External"/><Relationship Id="rId29" Type="http://schemas.openxmlformats.org/officeDocument/2006/relationships/hyperlink" Target="https://cdn.aquifer.bible/aquifer-content/resources/FIAImages/well-far.jpg" TargetMode="External"/><Relationship Id="rId30" Type="http://schemas.openxmlformats.org/officeDocument/2006/relationships/hyperlink" Target="https://cdn.aquifer.bible/aquifer-content/resources/FIAImages/well-near.jpg" TargetMode="External"/><Relationship Id="rId31" Type="http://schemas.openxmlformats.org/officeDocument/2006/relationships/hyperlink" Target="https://cdn.aquifer.bible/aquifer-content/resources/FIAImages/well-close-up.jpg" TargetMode="External"/><Relationship Id="rId32" Type="http://schemas.openxmlformats.org/officeDocument/2006/relationships/hyperlink" Target="https://cdn.aquifer.bible/aquifer-content/resources/FIAImages/wheat-chaff-field.jpg" TargetMode="External"/><Relationship Id="rId33" Type="http://schemas.openxmlformats.org/officeDocument/2006/relationships/hyperlink" Target="https://cdn.aquifer.bible/aquifer-content/resources/FIAImages/wheat-chaff.jpg" TargetMode="External"/><Relationship Id="rId34" Type="http://schemas.openxmlformats.org/officeDocument/2006/relationships/hyperlink" Target="https://cdn.aquifer.bible/aquifer-content/resources/FIAImages/wheat-chaff-winnowing.jpg" TargetMode="External"/><Relationship Id="rId35" Type="http://schemas.openxmlformats.org/officeDocument/2006/relationships/hyperlink" Target="https://cdn.aquifer.bible/aquifer-content/resources/FIAImages/wheat-ready-harvest.jpg" TargetMode="External"/><Relationship Id="rId36" Type="http://schemas.openxmlformats.org/officeDocument/2006/relationships/hyperlink" Target="https://cdn.aquifer.bible/aquifer-content/resources/FIAImages/wheat-heads-close.jpg" TargetMode="External"/><Relationship Id="rId37" Type="http://schemas.openxmlformats.org/officeDocument/2006/relationships/hyperlink" Target="https://cdn.aquifer.bible/aquifer-content/resources/FIAImages/wheat-grain-heads.jpg" TargetMode="External"/><Relationship Id="rId38" Type="http://schemas.openxmlformats.org/officeDocument/2006/relationships/hyperlink" Target="https://cdn.aquifer.bible/aquifer-content/resources/FIAImages/whip-bone.jpg" TargetMode="External"/><Relationship Id="rId39" Type="http://schemas.openxmlformats.org/officeDocument/2006/relationships/hyperlink" Target="https://cdn.aquifer.bible/aquifer-content/resources/FIAImages/post-whipping.jpg" TargetMode="External"/><Relationship Id="rId40" Type="http://schemas.openxmlformats.org/officeDocument/2006/relationships/hyperlink" Target="https://cdn.aquifer.bible/aquifer-content/resources/FIAImages/cliffs-white-three.jpg" TargetMode="External"/><Relationship Id="rId41" Type="http://schemas.openxmlformats.org/officeDocument/2006/relationships/hyperlink" Target="https://cdn.aquifer.bible/aquifer-content/resources/FIAImages/cliffs-white-one.jpg" TargetMode="External"/><Relationship Id="rId42" Type="http://schemas.openxmlformats.org/officeDocument/2006/relationships/hyperlink" Target="https://cdn.aquifer.bible/aquifer-content/resources/FIAImages/white-robe.jpg" TargetMode="External"/><Relationship Id="rId43" Type="http://schemas.openxmlformats.org/officeDocument/2006/relationships/hyperlink" Target="https://cdn.aquifer.bible/aquifer-content/resources/FIAImages/olive-oil-close.jpg" TargetMode="External"/><Relationship Id="rId44" Type="http://schemas.openxmlformats.org/officeDocument/2006/relationships/hyperlink" Target="https://cdn.aquifer.bible/aquifer-content/resources/FIAImages/donkey-wild.jpg" TargetMode="External"/><Relationship Id="rId45" Type="http://schemas.openxmlformats.org/officeDocument/2006/relationships/hyperlink" Target="https://cdn.aquifer.bible/aquifer-content/resources/FIAImages/donkey-wild-close.jpg" TargetMode="External"/><Relationship Id="rId46" Type="http://schemas.openxmlformats.org/officeDocument/2006/relationships/hyperlink" Target="https://cdn.aquifer.bible/aquifer-content/resources/FIAImages/wilderness.jpg" TargetMode="External"/><Relationship Id="rId47" Type="http://schemas.openxmlformats.org/officeDocument/2006/relationships/hyperlink" Target="https://cdn.aquifer.bible/aquifer-content/resources/FIAImages/wine.jpg" TargetMode="External"/><Relationship Id="rId48" Type="http://schemas.openxmlformats.org/officeDocument/2006/relationships/hyperlink" Target="https://cdn.aquifer.bible/aquifer-content/resources/FIAImages/winepress.jpg" TargetMode="External"/><Relationship Id="rId49" Type="http://schemas.openxmlformats.org/officeDocument/2006/relationships/hyperlink" Target="https://cdn.aquifer.bible/aquifer-content/resources/FIAImages/wineskin.jpg" TargetMode="External"/><Relationship Id="rId50" Type="http://schemas.openxmlformats.org/officeDocument/2006/relationships/hyperlink" Target="https://cdn.aquifer.bible/aquifer-content/resources/FIAImages/winnowing-fork.jpg" TargetMode="External"/><Relationship Id="rId51" Type="http://schemas.openxmlformats.org/officeDocument/2006/relationships/hyperlink" Target="https://cdn.aquifer.bible/aquifer-content/resources/FIAImages/grain-withered-farmer.jpg" TargetMode="External"/><Relationship Id="rId52" Type="http://schemas.openxmlformats.org/officeDocument/2006/relationships/hyperlink" Target="https://cdn.aquifer.bible/aquifer-content/resources/FIAImages/grain-withered-field.jpg" TargetMode="External"/><Relationship Id="rId53" Type="http://schemas.openxmlformats.org/officeDocument/2006/relationships/hyperlink" Target="https://cdn.aquifer.bible/aquifer-content/resources/FIAImages/wolf.jpg" TargetMode="External"/><Relationship Id="rId54" Type="http://schemas.openxmlformats.org/officeDocument/2006/relationships/hyperlink" Target="https://cdn.aquifer.bible/aquifer-content/resources/FIAImages/bed-wooden-frame.jpg" TargetMode="External"/><Relationship Id="rId55" Type="http://schemas.openxmlformats.org/officeDocument/2006/relationships/hyperlink" Target="https://cdn.aquifer.bible/aquifer-content/resources/FIAImages/workmans-apron-neck.jpg" TargetMode="External"/><Relationship Id="rId56" Type="http://schemas.openxmlformats.org/officeDocument/2006/relationships/hyperlink" Target="https://cdn.aquifer.bible/aquifer-content/resources/FIAImages/workmans-apron.jpg" TargetMode="External"/><Relationship Id="rId57" Type="http://schemas.openxmlformats.org/officeDocument/2006/relationships/hyperlink" Target="https://cdn.aquifer.bible/aquifer-content/resources/FIAImages/workmans-apron-wearing.jpg" TargetMode="External"/><Relationship Id="rId58" Type="http://schemas.openxmlformats.org/officeDocument/2006/relationships/hyperlink" Target="https://cdn.aquifer.bible/aquifer-content/resources/FIAImages/camel-hair-cloak.jpg" TargetMode="External"/><Relationship Id="rId59" Type="http://schemas.openxmlformats.org/officeDocument/2006/relationships/hyperlink" Target="https://cdn.aquifer.bible/aquifer-content/resources/FIAImages/camel-hair-close.jpg" TargetMode="External"/><Relationship Id="rId60" Type="http://schemas.openxmlformats.org/officeDocument/2006/relationships/hyperlink" Target="https://cdn.aquifer.bible/aquifer-content/resources/FIAImages/wrapped-corpse.jpg" TargetMode="External"/><Relationship Id="rId61" Type="http://schemas.openxmlformats.org/officeDocument/2006/relationships/hyperlink" Target="https://cdn.aquifer.bible/aquifer-content/resources/FIAImages/wrestling-view.jpg" TargetMode="External"/><Relationship Id="rId62" Type="http://schemas.openxmlformats.org/officeDocument/2006/relationships/hyperlink" Target="https://cdn.aquifer.bible/aquifer-content/resources/FIAImages/wrestling.jpg" TargetMode="External"/><Relationship Id="rId63" Type="http://schemas.openxmlformats.org/officeDocument/2006/relationships/hyperlink" Target="https://cdn.aquifer.bible/aquifer-content/resources/FIAImages/writing-tablet.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