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Unfortified Ancient City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Unfortified Ancient City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 Cake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Unleavened Bread Cake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Upper Room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Upper Room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Upper Room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77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77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9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9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277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29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29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8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591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60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