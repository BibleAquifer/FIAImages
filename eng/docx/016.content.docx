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w:t>
      </w:r>
      <w:r>
        <w:rPr>
          <w:lang w:val="en_US" w:bidi="en_US"/>
        </w:rPr>
      </w:r>
    </w:p>
    <w:p>
      <w:pPr/>
      <w:r>
        <w:rPr>
          <w:lang w:val="en_US" w:bidi="en_US"/>
        </w:rPr>
      </w:r>
      <w:r>
        <w:rPr>
          <w:i/>
          <w:lang w:val="en_US" w:bidi="en_US"/>
        </w:rPr>
        <w:t>Papyrus Basket from Egypt, Papyrus Basket from Egypt, Papyrus Plant, Papyrus Plant, Papyrus Plant, Pearls, Pearls, Pearls, People Lying on Floor Eating, Pharaoh's Ring, Pharaoh's Ring, Pigeon, Pigeon, Pigs, Pigs, Pistachio Nuts, Pistachio Nuts, Pistachio Nuts, Pistachio Nuts, Pistachio Nuts, Pistachio Nuts, Pitcher, Pitcher, Plant Eaten by Locusts, Plant Eaten by Locusts, Platter, Platter, Plowing a Field, Pond, Pond, Pond, Pool of Siloam, Pool of Siloam, Prostration, Prostration, Purple robe, Purple robe, Purse, Purse, Purse</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Papyrus Basket from Egypt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https://cdn.aquifer.bible/aquifer-content/resources/FIAImages/basket-papyrus-view.jpg&gt;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Papyrus Basket from Egypt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https://cdn.aquifer.bible/aquifer-content/resources/FIAImages/basket-papyrus.jpg&gt;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Papyrus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https://cdn.aquifer.bible/aquifer-content/resources/FIAImages/plant-papyrus.jpg&gt;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Papyrus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https://cdn.aquifer.bible/aquifer-content/resources/FIAImages/plant-papyrus-riverbank.jpg&gt;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Papyrus Plant</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https://cdn.aquifer.bible/aquifer-content/resources/FIAImages/plant-papyrus-close.jpg&gt;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Pearls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https://cdn.aquifer.bible/aquifer-content/resources/FIAImages/pearls-close.jpg&gt;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Pearls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https://cdn.aquifer.bible/aquifer-content/resources/FIAImages/pearls-wide.jpg&gt;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Pearls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https://cdn.aquifer.bible/aquifer-content/resources/FIAImages/pearls.jpg&gt;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People Lying on Floor Eating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https://cdn.aquifer.bible/aquifer-content/resources/FIAImages/people-eating-floor.jpg&gt;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Pharaoh's Ring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https://cdn.aquifer.bible/aquifer-content/resources/FIAImages/ring-pharoah.jpg&gt;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Pharaoh's Ring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https://cdn.aquifer.bible/aquifer-content/resources/FIAImages/ring-pharoah-view.jpg&gt;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Pigeon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https://cdn.aquifer.bible/aquifer-content/resources/FIAImages/pigeon-wide.jpg&gt;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Pigeon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https://cdn.aquifer.bible/aquifer-content/resources/FIAImages/pigeon-detail.jpg&gt;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Pigs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https://cdn.aquifer.bible/aquifer-content/resources/FIAImages/pig-close.jpg&gt;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Pigs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https://cdn.aquifer.bible/aquifer-content/resources/FIAImages/pig-wide.jpg&gt;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Pistachio Nuts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https://cdn.aquifer.bible/aquifer-content/resources/FIAImages/nut-pistachio-close.jpg&gt;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Pistachio Nuts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https://cdn.aquifer.bible/aquifer-content/resources/FIAImages/nut-pistachio-wide.jpg&gt;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Pistachio Nuts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https://cdn.aquifer.bible/aquifer-content/resources/FIAImages/nut-pistachio-detail.jpg&gt;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Pistachio Nuts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https://cdn.aquifer.bible/aquifer-content/resources/FIAImages/nut-pistachio-tree.jpg&gt;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Pistachio Nuts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https://cdn.aquifer.bible/aquifer-content/resources/FIAImages/nut-pistachio-shell.jpg&gt;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Pistachio Nuts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https://cdn.aquifer.bible/aquifer-content/resources/FIAImages/nut-pistachio.jpg&gt;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Pitcher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https://cdn.aquifer.bible/aquifer-content/resources/FIAImages/kettle-and-pitcher.jpg&gt;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Pitcher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https://cdn.aquifer.bible/aquifer-content/resources/FIAImages/kettle.jpg&gt;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Plant Eaten by Locusts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https://cdn.aquifer.bible/aquifer-content/resources/FIAImages/plant-locusts-green.jpg&gt;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Plant Eaten by Locusts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https://cdn.aquifer.bible/aquifer-content/resources/FIAImages/plant-locusts-brown.jpg&gt;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Platter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https://cdn.aquifer.bible/aquifer-content/resources/FIAImages/platter.jpg&gt;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Platter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https://cdn.aquifer.bible/aquifer-content/resources/FIAImages/platter-close-view.jpg&gt;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Plowing a Field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https://cdn.aquifer.bible/aquifer-content/resources/FIAImages/man-plowing-field.jpg&gt;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Pond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https://cdn.aquifer.bible/aquifer-content/resources/FIAImages/pond-wide.jpg&gt;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Pond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https://cdn.aquifer.bible/aquifer-content/resources/FIAImages/pond.jpg&gt;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Pond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https://cdn.aquifer.bible/aquifer-content/resources/FIAImages/pond-above.jpg&gt;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Pool of Siloam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https://cdn.aquifer.bible/aquifer-content/resources/FIAImages/pool-siloam.jpg&gt;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Pool of Siloam</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https://cdn.aquifer.bible/aquifer-content/resources/FIAImages/pool-siloam-night.jpg&gt;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Prostration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https://cdn.aquifer.bible/aquifer-content/resources/FIAImages/prostration-men.jpg&gt;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Prostration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https://cdn.aquifer.bible/aquifer-content/resources/FIAImages/prostration-wide-view.jpg&gt;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Purple robe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https://cdn.aquifer.bible/aquifer-content/resources/FIAImages/purple-robe.jpg&gt;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Purple robe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https://cdn.aquifer.bible/aquifer-content/resources/FIAImages/robe-purple-close.jpg&gt;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Purse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https://cdn.aquifer.bible/aquifer-content/resources/FIAImages/purse-holding.jpg&gt;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Purse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https://cdn.aquifer.bible/aquifer-content/resources/FIAImages/purse-detail.jpg&gt;</w:t>
      </w:r>
    </w:p>
    <w:p>
      <w:pPr/>
      <w:r>
        <w:rPr>
          <w:lang w:val="en_US" w:bidi="en_US"/>
        </w:rPr>
      </w:r>
      <w:hyperlink r:id="rId5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Purse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https://cdn.aquifer.bible/aquifer-content/resources/FIAImages/purse.jpg&gt;</w:t>
      </w:r>
    </w:p>
    <w:p>
      <w:pPr/>
      <w:r>
        <w:rPr>
          <w:lang w:val="en_US" w:bidi="en_US"/>
        </w:rPr>
      </w:r>
      <w:hyperlink r:id="rId52">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basket-papyrus-view.jpg" TargetMode="External"/><Relationship Id="rId14" Type="http://schemas.openxmlformats.org/officeDocument/2006/relationships/hyperlink" Target="https://cdn.aquifer.bible/aquifer-content/resources/FIAImages/basket-papyrus.jpg" TargetMode="External"/><Relationship Id="rId15" Type="http://schemas.openxmlformats.org/officeDocument/2006/relationships/hyperlink" Target="https://cdn.aquifer.bible/aquifer-content/resources/FIAImages/plant-papyrus.jpg" TargetMode="External"/><Relationship Id="rId16" Type="http://schemas.openxmlformats.org/officeDocument/2006/relationships/hyperlink" Target="https://cdn.aquifer.bible/aquifer-content/resources/FIAImages/plant-papyrus-riverbank.jpg" TargetMode="External"/><Relationship Id="rId17" Type="http://schemas.openxmlformats.org/officeDocument/2006/relationships/hyperlink" Target="https://cdn.aquifer.bible/aquifer-content/resources/FIAImages/plant-papyrus-close.jpg" TargetMode="External"/><Relationship Id="rId18" Type="http://schemas.openxmlformats.org/officeDocument/2006/relationships/hyperlink" Target="https://cdn.aquifer.bible/aquifer-content/resources/FIAImages/pearls-close.jpg" TargetMode="External"/><Relationship Id="rId19" Type="http://schemas.openxmlformats.org/officeDocument/2006/relationships/hyperlink" Target="https://cdn.aquifer.bible/aquifer-content/resources/FIAImages/pearls-wide.jpg" TargetMode="External"/><Relationship Id="rId20" Type="http://schemas.openxmlformats.org/officeDocument/2006/relationships/hyperlink" Target="https://cdn.aquifer.bible/aquifer-content/resources/FIAImages/pearls.jpg" TargetMode="External"/><Relationship Id="rId21" Type="http://schemas.openxmlformats.org/officeDocument/2006/relationships/hyperlink" Target="https://cdn.aquifer.bible/aquifer-content/resources/FIAImages/people-eating-floor.jpg" TargetMode="External"/><Relationship Id="rId22" Type="http://schemas.openxmlformats.org/officeDocument/2006/relationships/hyperlink" Target="https://cdn.aquifer.bible/aquifer-content/resources/FIAImages/ring-pharoah.jpg" TargetMode="External"/><Relationship Id="rId23" Type="http://schemas.openxmlformats.org/officeDocument/2006/relationships/hyperlink" Target="https://cdn.aquifer.bible/aquifer-content/resources/FIAImages/ring-pharoah-view.jpg" TargetMode="External"/><Relationship Id="rId24" Type="http://schemas.openxmlformats.org/officeDocument/2006/relationships/hyperlink" Target="https://cdn.aquifer.bible/aquifer-content/resources/FIAImages/pigeon-wide.jpg" TargetMode="External"/><Relationship Id="rId25" Type="http://schemas.openxmlformats.org/officeDocument/2006/relationships/hyperlink" Target="https://cdn.aquifer.bible/aquifer-content/resources/FIAImages/pigeon-detail.jpg" TargetMode="External"/><Relationship Id="rId26" Type="http://schemas.openxmlformats.org/officeDocument/2006/relationships/hyperlink" Target="https://cdn.aquifer.bible/aquifer-content/resources/FIAImages/pig-close.jpg" TargetMode="External"/><Relationship Id="rId27" Type="http://schemas.openxmlformats.org/officeDocument/2006/relationships/hyperlink" Target="https://cdn.aquifer.bible/aquifer-content/resources/FIAImages/pig-wide.jpg" TargetMode="External"/><Relationship Id="rId28" Type="http://schemas.openxmlformats.org/officeDocument/2006/relationships/hyperlink" Target="https://cdn.aquifer.bible/aquifer-content/resources/FIAImages/nut-pistachio-close.jpg" TargetMode="External"/><Relationship Id="rId29" Type="http://schemas.openxmlformats.org/officeDocument/2006/relationships/hyperlink" Target="https://cdn.aquifer.bible/aquifer-content/resources/FIAImages/nut-pistachio-wide.jpg" TargetMode="External"/><Relationship Id="rId30" Type="http://schemas.openxmlformats.org/officeDocument/2006/relationships/hyperlink" Target="https://cdn.aquifer.bible/aquifer-content/resources/FIAImages/nut-pistachio-detail.jpg" TargetMode="External"/><Relationship Id="rId31" Type="http://schemas.openxmlformats.org/officeDocument/2006/relationships/hyperlink" Target="https://cdn.aquifer.bible/aquifer-content/resources/FIAImages/nut-pistachio-tree.jpg" TargetMode="External"/><Relationship Id="rId32" Type="http://schemas.openxmlformats.org/officeDocument/2006/relationships/hyperlink" Target="https://cdn.aquifer.bible/aquifer-content/resources/FIAImages/nut-pistachio-shell.jpg" TargetMode="External"/><Relationship Id="rId33" Type="http://schemas.openxmlformats.org/officeDocument/2006/relationships/hyperlink" Target="https://cdn.aquifer.bible/aquifer-content/resources/FIAImages/nut-pistachio.jpg" TargetMode="External"/><Relationship Id="rId34" Type="http://schemas.openxmlformats.org/officeDocument/2006/relationships/hyperlink" Target="https://cdn.aquifer.bible/aquifer-content/resources/FIAImages/kettle-and-pitcher.jpg" TargetMode="External"/><Relationship Id="rId35" Type="http://schemas.openxmlformats.org/officeDocument/2006/relationships/hyperlink" Target="https://cdn.aquifer.bible/aquifer-content/resources/FIAImages/kettle.jpg" TargetMode="External"/><Relationship Id="rId36" Type="http://schemas.openxmlformats.org/officeDocument/2006/relationships/hyperlink" Target="https://cdn.aquifer.bible/aquifer-content/resources/FIAImages/plant-locusts-green.jpg" TargetMode="External"/><Relationship Id="rId37" Type="http://schemas.openxmlformats.org/officeDocument/2006/relationships/hyperlink" Target="https://cdn.aquifer.bible/aquifer-content/resources/FIAImages/plant-locusts-brown.jpg" TargetMode="External"/><Relationship Id="rId38" Type="http://schemas.openxmlformats.org/officeDocument/2006/relationships/hyperlink" Target="https://cdn.aquifer.bible/aquifer-content/resources/FIAImages/platter.jpg" TargetMode="External"/><Relationship Id="rId39" Type="http://schemas.openxmlformats.org/officeDocument/2006/relationships/hyperlink" Target="https://cdn.aquifer.bible/aquifer-content/resources/FIAImages/platter-close-view.jpg" TargetMode="External"/><Relationship Id="rId40" Type="http://schemas.openxmlformats.org/officeDocument/2006/relationships/hyperlink" Target="https://cdn.aquifer.bible/aquifer-content/resources/FIAImages/man-plowing-field.jpg" TargetMode="External"/><Relationship Id="rId41" Type="http://schemas.openxmlformats.org/officeDocument/2006/relationships/hyperlink" Target="https://cdn.aquifer.bible/aquifer-content/resources/FIAImages/pond-wide.jpg" TargetMode="External"/><Relationship Id="rId42" Type="http://schemas.openxmlformats.org/officeDocument/2006/relationships/hyperlink" Target="https://cdn.aquifer.bible/aquifer-content/resources/FIAImages/pond.jpg" TargetMode="External"/><Relationship Id="rId43" Type="http://schemas.openxmlformats.org/officeDocument/2006/relationships/hyperlink" Target="https://cdn.aquifer.bible/aquifer-content/resources/FIAImages/pond-above.jpg" TargetMode="External"/><Relationship Id="rId44" Type="http://schemas.openxmlformats.org/officeDocument/2006/relationships/hyperlink" Target="https://cdn.aquifer.bible/aquifer-content/resources/FIAImages/pool-siloam.jpg" TargetMode="External"/><Relationship Id="rId45" Type="http://schemas.openxmlformats.org/officeDocument/2006/relationships/hyperlink" Target="https://cdn.aquifer.bible/aquifer-content/resources/FIAImages/pool-siloam-night.jpg" TargetMode="External"/><Relationship Id="rId46" Type="http://schemas.openxmlformats.org/officeDocument/2006/relationships/hyperlink" Target="https://cdn.aquifer.bible/aquifer-content/resources/FIAImages/prostration-men.jpg" TargetMode="External"/><Relationship Id="rId47" Type="http://schemas.openxmlformats.org/officeDocument/2006/relationships/hyperlink" Target="https://cdn.aquifer.bible/aquifer-content/resources/FIAImages/prostration-wide-view.jpg" TargetMode="External"/><Relationship Id="rId48" Type="http://schemas.openxmlformats.org/officeDocument/2006/relationships/hyperlink" Target="https://cdn.aquifer.bible/aquifer-content/resources/FIAImages/purple-robe.jpg" TargetMode="External"/><Relationship Id="rId49" Type="http://schemas.openxmlformats.org/officeDocument/2006/relationships/hyperlink" Target="https://cdn.aquifer.bible/aquifer-content/resources/FIAImages/robe-purple-close.jpg" TargetMode="External"/><Relationship Id="rId50" Type="http://schemas.openxmlformats.org/officeDocument/2006/relationships/hyperlink" Target="https://cdn.aquifer.bible/aquifer-content/resources/FIAImages/purse-holding.jpg" TargetMode="External"/><Relationship Id="rId51" Type="http://schemas.openxmlformats.org/officeDocument/2006/relationships/hyperlink" Target="https://cdn.aquifer.bible/aquifer-content/resources/FIAImages/purse-detail.jpg" TargetMode="External"/><Relationship Id="rId52" Type="http://schemas.openxmlformats.org/officeDocument/2006/relationships/hyperlink" Target="https://cdn.aquifer.bible/aquifer-content/resources/FIAImages/purse.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