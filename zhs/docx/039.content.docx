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无花果树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8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8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无花果树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9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0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