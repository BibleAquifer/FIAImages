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can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餐椅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餐椅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illustrations/a324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illustrations/a341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