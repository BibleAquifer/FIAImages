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Images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© 2023 SRV Partners Released under CC BY-SA 4.0 license. </w:t>
      </w:r>
      <w:r>
        <w:rPr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lian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镰刀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镰刀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镰刀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8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镰刀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20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205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217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227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228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