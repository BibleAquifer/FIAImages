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结穗的麦子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结穗的麦子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212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芥菜植物/树木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457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芥菜种子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芥菜种子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芥菜种子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芥菜种子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08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24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300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303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304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305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306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