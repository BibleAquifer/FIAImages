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pu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葡萄园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葡萄园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葡萄园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葡萄园的守望台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葡萄园的守望台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葡萄园周围的石墙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葡萄在葡萄树上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1267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2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037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038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039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01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312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50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6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