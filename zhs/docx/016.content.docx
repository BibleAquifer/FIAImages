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加利利海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加利利海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加利利海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加利利海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8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加利利海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930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加利利海上的风暴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0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06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50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326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400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illustrations/a27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