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shui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水罐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90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9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睡垫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75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睡垫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77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91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92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