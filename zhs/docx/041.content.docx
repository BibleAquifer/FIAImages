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xiang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香膏罐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香膏罐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香膏罐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香膏罐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232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2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54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55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576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577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