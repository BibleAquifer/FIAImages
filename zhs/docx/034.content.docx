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熟透待收的麦子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熟鱼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07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6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