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Images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© 2023 SRV Partners Released under CC BY-SA 4.0 license. </w:t>
      </w:r>
      <w:r>
        <w:rPr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jian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剑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剑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剑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8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剑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95548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554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20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239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240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241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1392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