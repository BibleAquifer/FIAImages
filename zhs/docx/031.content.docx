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pi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皮酒袋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194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194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66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