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xi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希律的圣殿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希律圣殿的幔子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希律圣殿的幔子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8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298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275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276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