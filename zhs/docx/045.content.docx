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耶稣时代的房屋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耶稣时代的房屋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耶稣时代的房屋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耶稣时代的房屋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6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9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