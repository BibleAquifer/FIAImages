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Images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© 2023 SRV Partners Released under CC BY-SA 4.0 license. </w:t>
      </w:r>
      <w:r>
        <w:rPr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zhen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针眼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针眼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针眼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8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261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262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263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