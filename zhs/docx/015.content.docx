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Familiarization, Internalization, Articulation (Fia) Images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Familiarization, Internalization, Articulation (FIA) Images</w:t>
      </w:r>
      <w:r>
        <w:rPr>
          <w:lang w:val="zh_CN" w:bidi="zh_CN"/>
        </w:rPr>
        <w:t xml:space="preserve"> © 2023 SRV Partners Released under CC BY-SA 4.0 license. </w:t>
      </w:r>
      <w:r>
        <w:rPr>
          <w:lang w:val="zh_CN" w:bidi="zh_CN"/>
        </w:rPr>
        <w:t>Familiarization, Internalization, Articulation (FIA) Images</w:t>
      </w:r>
      <w:r>
        <w:rPr>
          <w:lang w:val="zh_CN" w:bidi="zh_C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CN" w:bidi="zh_CN"/>
        </w:rPr>
        <w:t>Familiarization, Internalization, Articulation (FIA)</w:t>
      </w:r>
      <w:r>
        <w:rPr>
          <w:lang w:val="zh_CN" w:bidi="zh_CN"/>
        </w:rPr>
        <w:t xml:space="preserve"> © 2023 SRV Partners.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Familiarization, Internalization, Articulation (Fia) Images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ji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基石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Image Content</w:t>
      </w:r>
    </w:p>
    <w:p>
      <w:pPr/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14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基石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Image Content</w:t>
      </w:r>
    </w:p>
    <w:p>
      <w:pPr/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16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基石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Image Content</w:t>
      </w:r>
    </w:p>
    <w:p>
      <w:pPr/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18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photos/a196/1000.jpg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photos/a197/1000.jpg" TargetMode="External"/><Relationship Id="rId17" Type="http://schemas.openxmlformats.org/officeDocument/2006/relationships/image" Target="media/image3.jpg"/><Relationship Id="rId18" Type="http://schemas.openxmlformats.org/officeDocument/2006/relationships/hyperlink" Target="https://s3.amazonaws.com/cbbt-er.public/media/photos/a198/1000.jp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