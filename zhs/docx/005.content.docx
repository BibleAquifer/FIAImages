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da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大托盘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大托盘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320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32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194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95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