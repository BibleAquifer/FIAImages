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xing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行囊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33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33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行囊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7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7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