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bo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播种者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播种者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49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5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