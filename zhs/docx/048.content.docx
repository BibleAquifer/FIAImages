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you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犹太会堂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犹太会堂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犹太会堂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930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油灯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050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20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油灯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06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207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272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78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79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