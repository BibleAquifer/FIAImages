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lv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驴驹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驴驹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驴驹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94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94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94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