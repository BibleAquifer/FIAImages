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绑在棍子上的蘸了醋的海绵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绑在棍子上的蘸了醋的海绵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1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