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Familiarization, Internalization, Articulation (Fia) Images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© 2023 SRV Partners Released under CC BY-SA 4.0 license. </w:t>
      </w:r>
      <w:r>
        <w:rPr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t_PT" w:bidi="pt_PT"/>
        </w:rPr>
        <w:t>Familiarization, Internalization, Articulation (FIA)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Jardim do Getsêmani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Jardim do Getsêmani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Jarro de água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Jarro de água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902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9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Jarro de água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902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9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Jarro de água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902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9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Jarro de água carregado no ombro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Jesus e os discípulos em um barco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Jesus e os discípulos em um barco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Jesus e os discípulos em um barco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9014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Julgamento de Jesus pelo sumo sacerdote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52608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260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Jumentinho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Jumentinho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Jumentinho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Jumento adulto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Jumento adulto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52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53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75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771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772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1773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419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1516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1517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1518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illustrations/a1613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1946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1947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1948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237/1000.jpg" TargetMode="External"/><Relationship Id="rId43" Type="http://schemas.openxmlformats.org/officeDocument/2006/relationships/image" Target="media/image16.jpg"/><Relationship Id="rId44" Type="http://schemas.openxmlformats.org/officeDocument/2006/relationships/hyperlink" Target="https://s3.amazonaws.com/cbbt-er.public/media/photos/a238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