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Denário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Denário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Dracma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Dracma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32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4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5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5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