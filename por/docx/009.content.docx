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Imperador Cláudio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0076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07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Imperador Cláudio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Imperador Cláudio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62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6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8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9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9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